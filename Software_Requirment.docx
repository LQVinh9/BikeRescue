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5519E" w14:textId="77777777" w:rsidR="0050513B" w:rsidRDefault="00131119" w:rsidP="00131119">
      <w:pPr>
        <w:pStyle w:val="NormalTB"/>
        <w:widowControl w:val="0"/>
        <w:spacing w:before="120"/>
        <w:jc w:val="left"/>
        <w:rPr>
          <w:rFonts w:ascii="Arial" w:hAnsi="Arial"/>
          <w:snapToGrid w:val="0"/>
          <w:lang w:val="en-US"/>
        </w:rPr>
      </w:pPr>
      <w:bookmarkStart w:id="0" w:name="_Toc465677962"/>
      <w:bookmarkStart w:id="1" w:name="_Toc467738734"/>
      <w:r w:rsidRPr="006C5871">
        <w:rPr>
          <w:noProof/>
          <w:sz w:val="32"/>
          <w:szCs w:val="32"/>
          <w:lang w:val="en-US" w:eastAsia="ja-JP"/>
        </w:rPr>
        <w:drawing>
          <wp:anchor distT="0" distB="0" distL="114300" distR="114300" simplePos="0" relativeHeight="251659264" behindDoc="0" locked="0" layoutInCell="1" allowOverlap="1" wp14:anchorId="73A8266E" wp14:editId="14D73DCE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3375660" cy="1339850"/>
            <wp:effectExtent l="0" t="0" r="0" b="0"/>
            <wp:wrapSquare wrapText="bothSides"/>
            <wp:docPr id="2" name="Picture 2" descr="logo - Trường Đại học F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- Trường Đại học FP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8E89F" w14:textId="77777777" w:rsidR="0050513B" w:rsidRDefault="0050513B">
      <w:pPr>
        <w:pStyle w:val="NormalTB"/>
        <w:spacing w:before="120"/>
        <w:rPr>
          <w:rFonts w:ascii="Arial" w:hAnsi="Arial" w:cs="Arial"/>
          <w:lang w:val="en-US"/>
        </w:rPr>
      </w:pPr>
    </w:p>
    <w:p w14:paraId="21D10DE1" w14:textId="77777777" w:rsidR="00131119" w:rsidRPr="006C5871" w:rsidRDefault="00131119" w:rsidP="00131119">
      <w:pPr>
        <w:pStyle w:val="NormalTB"/>
        <w:widowControl w:val="0"/>
        <w:spacing w:before="120"/>
        <w:jc w:val="left"/>
        <w:rPr>
          <w:rFonts w:ascii="Arial" w:hAnsi="Arial"/>
          <w:snapToGrid w:val="0"/>
          <w:sz w:val="32"/>
          <w:szCs w:val="32"/>
          <w:lang w:val="en-US"/>
        </w:rPr>
      </w:pPr>
      <w:r w:rsidRPr="006C5871">
        <w:rPr>
          <w:noProof/>
          <w:sz w:val="32"/>
          <w:szCs w:val="32"/>
          <w:lang w:val="en-US" w:eastAsia="ja-JP"/>
        </w:rPr>
        <w:drawing>
          <wp:anchor distT="0" distB="0" distL="114300" distR="114300" simplePos="0" relativeHeight="251661312" behindDoc="0" locked="0" layoutInCell="1" allowOverlap="1" wp14:anchorId="206AB46C" wp14:editId="389849A2">
            <wp:simplePos x="0" y="0"/>
            <wp:positionH relativeFrom="margin">
              <wp:align>left</wp:align>
            </wp:positionH>
            <wp:positionV relativeFrom="paragraph">
              <wp:posOffset>346</wp:posOffset>
            </wp:positionV>
            <wp:extent cx="2839720" cy="1339850"/>
            <wp:effectExtent l="0" t="0" r="0" b="0"/>
            <wp:wrapSquare wrapText="bothSides"/>
            <wp:docPr id="3" name="Picture 3" descr="logo - Trường Đại học F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- Trường Đại học FP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38" cy="145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871">
        <w:rPr>
          <w:rStyle w:val="fontstyle01"/>
          <w:sz w:val="32"/>
          <w:szCs w:val="32"/>
        </w:rPr>
        <w:t>MINISTRY OF EDUCATION AND</w:t>
      </w:r>
      <w:r w:rsidRPr="006C5871">
        <w:rPr>
          <w:rFonts w:ascii="Cambria" w:hAnsi="Cambria"/>
          <w:b/>
          <w:bCs/>
          <w:color w:val="000000"/>
          <w:sz w:val="32"/>
          <w:szCs w:val="32"/>
        </w:rPr>
        <w:t xml:space="preserve"> </w:t>
      </w:r>
      <w:r w:rsidRPr="006C5871">
        <w:rPr>
          <w:rStyle w:val="fontstyle01"/>
          <w:sz w:val="32"/>
          <w:szCs w:val="32"/>
        </w:rPr>
        <w:t>TRAINING</w:t>
      </w:r>
      <w:r w:rsidRPr="006C5871">
        <w:rPr>
          <w:sz w:val="32"/>
          <w:szCs w:val="32"/>
        </w:rPr>
        <w:t xml:space="preserve"> </w:t>
      </w:r>
    </w:p>
    <w:p w14:paraId="6C0E3CB7" w14:textId="77777777" w:rsidR="0050513B" w:rsidRDefault="0050513B" w:rsidP="00131119"/>
    <w:p w14:paraId="793C195C" w14:textId="77777777" w:rsidR="0050513B" w:rsidRDefault="0050513B" w:rsidP="00131119"/>
    <w:p w14:paraId="11A5D962" w14:textId="77777777" w:rsidR="0050513B" w:rsidRDefault="0050513B">
      <w:pPr>
        <w:pStyle w:val="NormalTB"/>
        <w:spacing w:before="120"/>
        <w:rPr>
          <w:rFonts w:ascii="Arial" w:hAnsi="Arial" w:cs="Arial"/>
          <w:lang w:val="en-US"/>
        </w:rPr>
      </w:pPr>
    </w:p>
    <w:p w14:paraId="22913AED" w14:textId="77777777" w:rsidR="0050513B" w:rsidRDefault="0050513B" w:rsidP="00131119"/>
    <w:p w14:paraId="388E6406" w14:textId="77777777" w:rsidR="0050513B" w:rsidRDefault="0050513B" w:rsidP="00131119"/>
    <w:p w14:paraId="49A0106C" w14:textId="77777777" w:rsidR="0050513B" w:rsidRPr="00131119" w:rsidRDefault="00131119" w:rsidP="0050513B">
      <w:pPr>
        <w:pStyle w:val="HeadingBig"/>
        <w:rPr>
          <w:b w:val="0"/>
          <w:color w:val="FF0000"/>
          <w:sz w:val="44"/>
          <w:szCs w:val="44"/>
        </w:rPr>
      </w:pPr>
      <w:r w:rsidRPr="00131119">
        <w:rPr>
          <w:b w:val="0"/>
          <w:color w:val="FF0000"/>
          <w:sz w:val="44"/>
          <w:szCs w:val="44"/>
        </w:rPr>
        <w:t>Bike Rescue</w:t>
      </w:r>
    </w:p>
    <w:p w14:paraId="1CA2DBB3" w14:textId="77777777" w:rsidR="0050513B" w:rsidRPr="00131119" w:rsidRDefault="0050513B" w:rsidP="0050513B">
      <w:pPr>
        <w:pStyle w:val="HeadingBig"/>
        <w:rPr>
          <w:b w:val="0"/>
          <w:color w:val="FF0000"/>
          <w:sz w:val="44"/>
          <w:szCs w:val="44"/>
        </w:rPr>
      </w:pPr>
      <w:r w:rsidRPr="00131119">
        <w:rPr>
          <w:b w:val="0"/>
          <w:color w:val="FF0000"/>
          <w:sz w:val="44"/>
          <w:szCs w:val="44"/>
        </w:rPr>
        <w:t>Software Requirement Specification</w:t>
      </w:r>
    </w:p>
    <w:p w14:paraId="2ED31B0D" w14:textId="77777777" w:rsidR="0050513B" w:rsidRDefault="0050513B" w:rsidP="00131119"/>
    <w:p w14:paraId="73C17DF6" w14:textId="34690212" w:rsidR="0050513B" w:rsidRDefault="0050513B" w:rsidP="00131119">
      <w:pPr>
        <w:pStyle w:val="NormalT"/>
      </w:pPr>
      <w:r>
        <w:t>Project Code: &lt;</w:t>
      </w:r>
      <w:r w:rsidR="00131119">
        <w:t>B</w:t>
      </w:r>
      <w:r w:rsidR="006D16D7">
        <w:t>R001</w:t>
      </w:r>
      <w:r>
        <w:t>&gt;</w:t>
      </w:r>
    </w:p>
    <w:p w14:paraId="610A4811" w14:textId="2173B042" w:rsidR="0050513B" w:rsidRDefault="0050513B" w:rsidP="00131119">
      <w:pPr>
        <w:pStyle w:val="NormalT"/>
      </w:pPr>
      <w:r>
        <w:t>Document Code: &lt;</w:t>
      </w:r>
      <w:r w:rsidR="00526FF3">
        <w:t>BR</w:t>
      </w:r>
      <w:r>
        <w:t>&gt;– v</w:t>
      </w:r>
      <w:r w:rsidR="006D16D7">
        <w:t>1.0</w:t>
      </w:r>
    </w:p>
    <w:p w14:paraId="627B9E33" w14:textId="77777777" w:rsidR="0050513B" w:rsidRDefault="0050513B" w:rsidP="00131119">
      <w:pPr>
        <w:pStyle w:val="NormalT"/>
      </w:pPr>
    </w:p>
    <w:p w14:paraId="3B70E531" w14:textId="77777777" w:rsidR="0050513B" w:rsidRDefault="0050513B" w:rsidP="00131119"/>
    <w:p w14:paraId="75155A65" w14:textId="77777777" w:rsidR="0050513B" w:rsidRDefault="0050513B" w:rsidP="00131119"/>
    <w:p w14:paraId="4F39CD7A" w14:textId="77777777" w:rsidR="0050513B" w:rsidRDefault="0050513B" w:rsidP="00131119"/>
    <w:p w14:paraId="778C93AA" w14:textId="77777777" w:rsidR="0050513B" w:rsidRDefault="0050513B" w:rsidP="00131119"/>
    <w:p w14:paraId="6709D27F" w14:textId="77777777" w:rsidR="0050513B" w:rsidRDefault="0050513B" w:rsidP="00131119"/>
    <w:p w14:paraId="7EDD4825" w14:textId="77777777" w:rsidR="0050513B" w:rsidRDefault="0050513B" w:rsidP="00131119"/>
    <w:p w14:paraId="0A25B6DF" w14:textId="75922F39" w:rsidR="0050513B" w:rsidRDefault="00131119">
      <w:pPr>
        <w:pStyle w:val="NormalTB"/>
        <w:widowControl w:val="0"/>
        <w:spacing w:before="120"/>
        <w:rPr>
          <w:rFonts w:ascii="Tahoma" w:hAnsi="Tahoma" w:cs="Tahoma"/>
          <w:b/>
          <w:snapToGrid w:val="0"/>
          <w:lang w:val="en-US"/>
        </w:rPr>
      </w:pPr>
      <w:r>
        <w:rPr>
          <w:rFonts w:ascii="Tahoma" w:hAnsi="Tahoma" w:cs="Tahoma"/>
          <w:b/>
          <w:snapToGrid w:val="0"/>
          <w:sz w:val="24"/>
          <w:szCs w:val="24"/>
          <w:lang w:val="en-US"/>
        </w:rPr>
        <w:t>Ho Chi Minh, 1</w:t>
      </w:r>
      <w:r w:rsidR="00DE4B7E">
        <w:rPr>
          <w:rFonts w:ascii="Tahoma" w:hAnsi="Tahoma" w:cs="Tahoma"/>
          <w:b/>
          <w:snapToGrid w:val="0"/>
          <w:sz w:val="24"/>
          <w:szCs w:val="24"/>
          <w:lang w:val="en-US"/>
        </w:rPr>
        <w:t>3</w:t>
      </w:r>
      <w:r w:rsidRPr="009F3BF8">
        <w:rPr>
          <w:rFonts w:ascii="Tahoma" w:hAnsi="Tahoma" w:cs="Tahoma"/>
          <w:b/>
          <w:snapToGrid w:val="0"/>
          <w:sz w:val="24"/>
          <w:szCs w:val="24"/>
          <w:lang w:val="en-US"/>
        </w:rPr>
        <w:t>/0</w:t>
      </w:r>
      <w:r>
        <w:rPr>
          <w:rFonts w:ascii="Tahoma" w:hAnsi="Tahoma" w:cs="Tahoma"/>
          <w:b/>
          <w:snapToGrid w:val="0"/>
          <w:sz w:val="24"/>
          <w:szCs w:val="24"/>
          <w:lang w:val="en-US"/>
        </w:rPr>
        <w:t>7</w:t>
      </w:r>
      <w:r w:rsidRPr="009F3BF8">
        <w:rPr>
          <w:rFonts w:ascii="Tahoma" w:hAnsi="Tahoma" w:cs="Tahoma"/>
          <w:b/>
          <w:snapToGrid w:val="0"/>
          <w:sz w:val="24"/>
          <w:szCs w:val="24"/>
          <w:lang w:val="en-US"/>
        </w:rPr>
        <w:t>/2021</w:t>
      </w:r>
      <w:r>
        <w:rPr>
          <w:rFonts w:ascii="Tahoma" w:hAnsi="Tahoma" w:cs="Tahoma"/>
          <w:b/>
          <w:snapToGrid w:val="0"/>
          <w:lang w:val="en-US"/>
        </w:rPr>
        <w:t xml:space="preserve">    </w:t>
      </w:r>
    </w:p>
    <w:p w14:paraId="63E52D33" w14:textId="77777777" w:rsidR="0050513B" w:rsidRDefault="0050513B" w:rsidP="00131119"/>
    <w:p w14:paraId="6A03F376" w14:textId="77777777" w:rsidR="0050513B" w:rsidRDefault="0050513B" w:rsidP="00131119"/>
    <w:p w14:paraId="349FF253" w14:textId="77777777" w:rsidR="0050513B" w:rsidRDefault="0050513B" w:rsidP="00131119"/>
    <w:p w14:paraId="772028AD" w14:textId="77777777" w:rsidR="0050513B" w:rsidRDefault="0050513B" w:rsidP="00131119"/>
    <w:p w14:paraId="27C55C7A" w14:textId="77777777" w:rsidR="0050513B" w:rsidRDefault="0050513B" w:rsidP="00131119">
      <w:pPr>
        <w:pStyle w:val="NormalH"/>
      </w:pPr>
      <w:r>
        <w:lastRenderedPageBreak/>
        <w:t>Record of change</w:t>
      </w:r>
    </w:p>
    <w:p w14:paraId="59796FE3" w14:textId="77777777" w:rsidR="0050513B" w:rsidRDefault="0050513B" w:rsidP="00131119"/>
    <w:p w14:paraId="22C640D1" w14:textId="77777777" w:rsidR="0050513B" w:rsidRDefault="0050513B" w:rsidP="00131119">
      <w:r>
        <w:t>*A - Added M - Modified D - Deleted</w:t>
      </w:r>
    </w:p>
    <w:tbl>
      <w:tblPr>
        <w:tblW w:w="9000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5"/>
        <w:gridCol w:w="2065"/>
        <w:gridCol w:w="990"/>
        <w:gridCol w:w="3150"/>
        <w:gridCol w:w="1530"/>
      </w:tblGrid>
      <w:tr w:rsidR="0050513B" w14:paraId="52D102BA" w14:textId="77777777" w:rsidTr="00776998">
        <w:tc>
          <w:tcPr>
            <w:tcW w:w="1265" w:type="dxa"/>
            <w:shd w:val="clear" w:color="auto" w:fill="FFE8E1"/>
          </w:tcPr>
          <w:p w14:paraId="2AB1543D" w14:textId="77777777" w:rsidR="0050513B" w:rsidRDefault="0050513B" w:rsidP="00131119">
            <w:pPr>
              <w:pStyle w:val="HeadingLv1"/>
            </w:pPr>
            <w:r>
              <w:t>Effective Date</w:t>
            </w:r>
          </w:p>
        </w:tc>
        <w:tc>
          <w:tcPr>
            <w:tcW w:w="2065" w:type="dxa"/>
            <w:shd w:val="clear" w:color="auto" w:fill="FFE8E1"/>
          </w:tcPr>
          <w:p w14:paraId="6FF9787B" w14:textId="77777777" w:rsidR="0050513B" w:rsidRDefault="0050513B" w:rsidP="00131119">
            <w:pPr>
              <w:pStyle w:val="HeadingLv1"/>
            </w:pPr>
            <w:r>
              <w:t>Changed Items</w:t>
            </w:r>
          </w:p>
        </w:tc>
        <w:tc>
          <w:tcPr>
            <w:tcW w:w="990" w:type="dxa"/>
            <w:shd w:val="clear" w:color="auto" w:fill="FFE8E1"/>
          </w:tcPr>
          <w:p w14:paraId="508FFC18" w14:textId="77777777" w:rsidR="0050513B" w:rsidRDefault="0050513B" w:rsidP="00131119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3150" w:type="dxa"/>
            <w:shd w:val="clear" w:color="auto" w:fill="FFE8E1"/>
          </w:tcPr>
          <w:p w14:paraId="3EC716D6" w14:textId="77777777" w:rsidR="0050513B" w:rsidRDefault="0050513B" w:rsidP="00131119">
            <w:pPr>
              <w:pStyle w:val="HeadingLv1"/>
            </w:pPr>
            <w: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14:paraId="76C3DBB7" w14:textId="77777777" w:rsidR="0050513B" w:rsidRDefault="0050513B" w:rsidP="00131119">
            <w:pPr>
              <w:pStyle w:val="HeadingLv1"/>
            </w:pPr>
            <w:r>
              <w:t>New Version</w:t>
            </w:r>
          </w:p>
        </w:tc>
      </w:tr>
      <w:tr w:rsidR="0050513B" w14:paraId="3EA9B4C4" w14:textId="77777777" w:rsidTr="00776998">
        <w:tc>
          <w:tcPr>
            <w:tcW w:w="1265" w:type="dxa"/>
          </w:tcPr>
          <w:p w14:paraId="37626E2A" w14:textId="20360012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56291DDE" w14:textId="4C187765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026BBAF9" w14:textId="2634C045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79F09674" w14:textId="351FF633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1DC8E298" w14:textId="77777777" w:rsidR="0050513B" w:rsidRDefault="0050513B" w:rsidP="00131119">
            <w:pPr>
              <w:pStyle w:val="Bang"/>
            </w:pPr>
          </w:p>
        </w:tc>
      </w:tr>
      <w:tr w:rsidR="0050513B" w14:paraId="72614F9B" w14:textId="77777777" w:rsidTr="00776998">
        <w:tc>
          <w:tcPr>
            <w:tcW w:w="1265" w:type="dxa"/>
          </w:tcPr>
          <w:p w14:paraId="0F888AFD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448BFD7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5F449DC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7C263F3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78131D3" w14:textId="77777777" w:rsidR="0050513B" w:rsidRDefault="0050513B" w:rsidP="00131119">
            <w:pPr>
              <w:pStyle w:val="Bang"/>
            </w:pPr>
          </w:p>
        </w:tc>
      </w:tr>
      <w:tr w:rsidR="0050513B" w14:paraId="50D43DA4" w14:textId="77777777" w:rsidTr="00776998">
        <w:tc>
          <w:tcPr>
            <w:tcW w:w="1265" w:type="dxa"/>
          </w:tcPr>
          <w:p w14:paraId="1A37D2FD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6AA5FA1E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C79324D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508BB945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1B4F6B4E" w14:textId="77777777" w:rsidR="0050513B" w:rsidRDefault="0050513B" w:rsidP="00131119">
            <w:pPr>
              <w:pStyle w:val="Bang"/>
            </w:pPr>
          </w:p>
        </w:tc>
      </w:tr>
      <w:tr w:rsidR="0050513B" w14:paraId="504EC3FA" w14:textId="77777777" w:rsidTr="00776998">
        <w:tc>
          <w:tcPr>
            <w:tcW w:w="1265" w:type="dxa"/>
          </w:tcPr>
          <w:p w14:paraId="794DA028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320607BB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2C636BAC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7D267E0C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48BE8706" w14:textId="77777777" w:rsidR="0050513B" w:rsidRDefault="0050513B" w:rsidP="00131119">
            <w:pPr>
              <w:pStyle w:val="Bang"/>
            </w:pPr>
          </w:p>
        </w:tc>
      </w:tr>
      <w:tr w:rsidR="0050513B" w14:paraId="4FBFAD6B" w14:textId="77777777" w:rsidTr="00776998">
        <w:tc>
          <w:tcPr>
            <w:tcW w:w="1265" w:type="dxa"/>
          </w:tcPr>
          <w:p w14:paraId="78C11CA4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374C314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516CA7B6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506ADBF7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2E856D52" w14:textId="77777777" w:rsidR="0050513B" w:rsidRDefault="0050513B" w:rsidP="00131119">
            <w:pPr>
              <w:pStyle w:val="Bang"/>
            </w:pPr>
          </w:p>
        </w:tc>
      </w:tr>
      <w:tr w:rsidR="0050513B" w14:paraId="5F464E81" w14:textId="77777777" w:rsidTr="00776998">
        <w:tc>
          <w:tcPr>
            <w:tcW w:w="1265" w:type="dxa"/>
          </w:tcPr>
          <w:p w14:paraId="076CB86B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70EB8C7A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17791996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1BD74D50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2DBDA3EC" w14:textId="77777777" w:rsidR="0050513B" w:rsidRDefault="0050513B" w:rsidP="00131119">
            <w:pPr>
              <w:pStyle w:val="Bang"/>
            </w:pPr>
          </w:p>
        </w:tc>
      </w:tr>
      <w:tr w:rsidR="0050513B" w14:paraId="0339027F" w14:textId="77777777" w:rsidTr="00776998">
        <w:tc>
          <w:tcPr>
            <w:tcW w:w="1265" w:type="dxa"/>
          </w:tcPr>
          <w:p w14:paraId="273E866D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4B7DC17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3C8325B0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0E49A7C8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AB66B23" w14:textId="77777777" w:rsidR="0050513B" w:rsidRDefault="0050513B" w:rsidP="00131119">
            <w:pPr>
              <w:pStyle w:val="Bang"/>
            </w:pPr>
          </w:p>
        </w:tc>
      </w:tr>
      <w:tr w:rsidR="0050513B" w14:paraId="30A659EA" w14:textId="77777777" w:rsidTr="00776998">
        <w:tc>
          <w:tcPr>
            <w:tcW w:w="1265" w:type="dxa"/>
          </w:tcPr>
          <w:p w14:paraId="3D218160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496D2568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B40D5FA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015DD7CD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082C903E" w14:textId="77777777" w:rsidR="0050513B" w:rsidRDefault="0050513B" w:rsidP="00131119">
            <w:pPr>
              <w:pStyle w:val="Bang"/>
            </w:pPr>
          </w:p>
        </w:tc>
      </w:tr>
      <w:tr w:rsidR="0050513B" w14:paraId="3004813B" w14:textId="77777777" w:rsidTr="00776998">
        <w:tc>
          <w:tcPr>
            <w:tcW w:w="1265" w:type="dxa"/>
          </w:tcPr>
          <w:p w14:paraId="78D43E9B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172CBA4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2BFB1019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59A5476E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4B21CB8" w14:textId="77777777" w:rsidR="0050513B" w:rsidRDefault="0050513B" w:rsidP="00131119">
            <w:pPr>
              <w:pStyle w:val="Bang"/>
            </w:pPr>
          </w:p>
        </w:tc>
      </w:tr>
      <w:tr w:rsidR="0050513B" w14:paraId="51269AE1" w14:textId="77777777" w:rsidTr="00776998">
        <w:tc>
          <w:tcPr>
            <w:tcW w:w="1265" w:type="dxa"/>
          </w:tcPr>
          <w:p w14:paraId="37DE8BBA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6FA3297F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617BDF8D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683C0C25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62AAE52B" w14:textId="77777777" w:rsidR="0050513B" w:rsidRDefault="0050513B" w:rsidP="00131119">
            <w:pPr>
              <w:pStyle w:val="Bang"/>
            </w:pPr>
          </w:p>
        </w:tc>
      </w:tr>
      <w:tr w:rsidR="0050513B" w14:paraId="41EBCE7B" w14:textId="77777777" w:rsidTr="00776998">
        <w:tc>
          <w:tcPr>
            <w:tcW w:w="1265" w:type="dxa"/>
          </w:tcPr>
          <w:p w14:paraId="51109808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4A55323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55730C3A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9A8F4D9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21C5F244" w14:textId="77777777" w:rsidR="0050513B" w:rsidRDefault="0050513B" w:rsidP="00131119">
            <w:pPr>
              <w:pStyle w:val="Bang"/>
            </w:pPr>
          </w:p>
        </w:tc>
      </w:tr>
      <w:tr w:rsidR="0050513B" w14:paraId="659B6B39" w14:textId="77777777" w:rsidTr="00776998">
        <w:tc>
          <w:tcPr>
            <w:tcW w:w="1265" w:type="dxa"/>
          </w:tcPr>
          <w:p w14:paraId="0E5D0BDE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29D0C8E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DF7734E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190F81BB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02F0A94C" w14:textId="77777777" w:rsidR="0050513B" w:rsidRDefault="0050513B" w:rsidP="00131119">
            <w:pPr>
              <w:pStyle w:val="Bang"/>
            </w:pPr>
          </w:p>
        </w:tc>
      </w:tr>
      <w:tr w:rsidR="0050513B" w14:paraId="0E743DB5" w14:textId="77777777" w:rsidTr="00776998">
        <w:tc>
          <w:tcPr>
            <w:tcW w:w="1265" w:type="dxa"/>
          </w:tcPr>
          <w:p w14:paraId="166D66C4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7E0C3DBF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36A9D2B5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2C052938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5D0B1D69" w14:textId="77777777" w:rsidR="0050513B" w:rsidRDefault="0050513B" w:rsidP="00131119">
            <w:pPr>
              <w:pStyle w:val="Bang"/>
            </w:pPr>
          </w:p>
        </w:tc>
      </w:tr>
      <w:tr w:rsidR="0050513B" w14:paraId="76816E0D" w14:textId="77777777" w:rsidTr="00776998">
        <w:tc>
          <w:tcPr>
            <w:tcW w:w="1265" w:type="dxa"/>
          </w:tcPr>
          <w:p w14:paraId="1C700633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10AA83E9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89329A7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40B1EBB9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04ACDC05" w14:textId="77777777" w:rsidR="0050513B" w:rsidRDefault="0050513B" w:rsidP="00131119">
            <w:pPr>
              <w:pStyle w:val="Bang"/>
            </w:pPr>
          </w:p>
        </w:tc>
      </w:tr>
      <w:tr w:rsidR="0050513B" w14:paraId="5F71FC5D" w14:textId="77777777" w:rsidTr="00776998">
        <w:tc>
          <w:tcPr>
            <w:tcW w:w="1265" w:type="dxa"/>
          </w:tcPr>
          <w:p w14:paraId="5E67D870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50E73A4C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51B447E1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0C366D84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1F140E36" w14:textId="77777777" w:rsidR="0050513B" w:rsidRDefault="0050513B" w:rsidP="00131119">
            <w:pPr>
              <w:pStyle w:val="Bang"/>
            </w:pPr>
          </w:p>
        </w:tc>
      </w:tr>
      <w:tr w:rsidR="0050513B" w14:paraId="17CED2D1" w14:textId="77777777" w:rsidTr="00776998">
        <w:tc>
          <w:tcPr>
            <w:tcW w:w="1265" w:type="dxa"/>
          </w:tcPr>
          <w:p w14:paraId="32EB7851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E7390EC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028B6AE1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98FF59B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62CE1A2B" w14:textId="77777777" w:rsidR="0050513B" w:rsidRDefault="0050513B" w:rsidP="00131119">
            <w:pPr>
              <w:pStyle w:val="Bang"/>
            </w:pPr>
          </w:p>
        </w:tc>
      </w:tr>
      <w:tr w:rsidR="0050513B" w14:paraId="7BF3F531" w14:textId="77777777" w:rsidTr="00776998">
        <w:tc>
          <w:tcPr>
            <w:tcW w:w="1265" w:type="dxa"/>
          </w:tcPr>
          <w:p w14:paraId="747A64AE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16754F5D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2D7268D8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192CF9F1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6D7D535C" w14:textId="77777777" w:rsidR="0050513B" w:rsidRDefault="0050513B" w:rsidP="00131119">
            <w:pPr>
              <w:pStyle w:val="Bang"/>
            </w:pPr>
          </w:p>
        </w:tc>
      </w:tr>
      <w:tr w:rsidR="0050513B" w14:paraId="57DD0888" w14:textId="77777777" w:rsidTr="00776998">
        <w:tc>
          <w:tcPr>
            <w:tcW w:w="1265" w:type="dxa"/>
          </w:tcPr>
          <w:p w14:paraId="591253E8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F29D5E8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72FFEAF6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5EE5DCB8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3517AB4" w14:textId="77777777" w:rsidR="0050513B" w:rsidRDefault="0050513B" w:rsidP="00131119">
            <w:pPr>
              <w:pStyle w:val="Bang"/>
            </w:pPr>
          </w:p>
        </w:tc>
      </w:tr>
      <w:tr w:rsidR="0050513B" w14:paraId="26471FDA" w14:textId="77777777" w:rsidTr="00776998">
        <w:tc>
          <w:tcPr>
            <w:tcW w:w="1265" w:type="dxa"/>
          </w:tcPr>
          <w:p w14:paraId="559D2BA3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099FEB14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570A1018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8183A8B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148AA776" w14:textId="77777777" w:rsidR="0050513B" w:rsidRDefault="0050513B" w:rsidP="00131119">
            <w:pPr>
              <w:pStyle w:val="Bang"/>
            </w:pPr>
          </w:p>
        </w:tc>
      </w:tr>
      <w:tr w:rsidR="0050513B" w14:paraId="619EA607" w14:textId="77777777" w:rsidTr="00776998">
        <w:tc>
          <w:tcPr>
            <w:tcW w:w="1265" w:type="dxa"/>
          </w:tcPr>
          <w:p w14:paraId="119DBAB3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6B1029F6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6626A066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72E467C1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3F6D5D3C" w14:textId="77777777" w:rsidR="0050513B" w:rsidRDefault="0050513B" w:rsidP="00131119">
            <w:pPr>
              <w:pStyle w:val="Bang"/>
            </w:pPr>
          </w:p>
        </w:tc>
      </w:tr>
      <w:tr w:rsidR="0050513B" w14:paraId="0D5A334A" w14:textId="77777777" w:rsidTr="00776998">
        <w:tc>
          <w:tcPr>
            <w:tcW w:w="1265" w:type="dxa"/>
          </w:tcPr>
          <w:p w14:paraId="1E545594" w14:textId="77777777" w:rsidR="0050513B" w:rsidRDefault="0050513B" w:rsidP="00131119">
            <w:pPr>
              <w:pStyle w:val="Bang"/>
            </w:pPr>
          </w:p>
        </w:tc>
        <w:tc>
          <w:tcPr>
            <w:tcW w:w="2065" w:type="dxa"/>
          </w:tcPr>
          <w:p w14:paraId="2463CBFC" w14:textId="77777777" w:rsidR="0050513B" w:rsidRDefault="0050513B" w:rsidP="00131119">
            <w:pPr>
              <w:pStyle w:val="Bang"/>
            </w:pPr>
          </w:p>
        </w:tc>
        <w:tc>
          <w:tcPr>
            <w:tcW w:w="990" w:type="dxa"/>
          </w:tcPr>
          <w:p w14:paraId="23954563" w14:textId="77777777" w:rsidR="0050513B" w:rsidRDefault="0050513B" w:rsidP="00131119">
            <w:pPr>
              <w:pStyle w:val="Bang"/>
            </w:pPr>
          </w:p>
        </w:tc>
        <w:tc>
          <w:tcPr>
            <w:tcW w:w="3150" w:type="dxa"/>
          </w:tcPr>
          <w:p w14:paraId="30939B57" w14:textId="77777777" w:rsidR="0050513B" w:rsidRDefault="0050513B" w:rsidP="00131119">
            <w:pPr>
              <w:pStyle w:val="Bang"/>
            </w:pPr>
          </w:p>
        </w:tc>
        <w:tc>
          <w:tcPr>
            <w:tcW w:w="1530" w:type="dxa"/>
          </w:tcPr>
          <w:p w14:paraId="29BB312C" w14:textId="77777777" w:rsidR="0050513B" w:rsidRDefault="0050513B" w:rsidP="00131119">
            <w:pPr>
              <w:pStyle w:val="Bang"/>
            </w:pPr>
          </w:p>
        </w:tc>
      </w:tr>
    </w:tbl>
    <w:p w14:paraId="586E4A3D" w14:textId="77777777" w:rsidR="0050513B" w:rsidRDefault="0050513B" w:rsidP="00131119"/>
    <w:p w14:paraId="58CC6B8E" w14:textId="306FA1BE" w:rsidR="0050513B" w:rsidRDefault="0050513B" w:rsidP="007818A9">
      <w:pPr>
        <w:pStyle w:val="NormalH"/>
      </w:pPr>
      <w:bookmarkStart w:id="2" w:name="_Toc446234547"/>
      <w:bookmarkStart w:id="3" w:name="_Toc467738720"/>
      <w:bookmarkStart w:id="4" w:name="_Toc499640208"/>
      <w:bookmarkStart w:id="5" w:name="_Toc463083793"/>
      <w:bookmarkStart w:id="6" w:name="_Toc465677963"/>
      <w:bookmarkStart w:id="7" w:name="_Toc467738735"/>
      <w:bookmarkEnd w:id="0"/>
      <w:bookmarkEnd w:id="1"/>
      <w:r>
        <w:lastRenderedPageBreak/>
        <w:t xml:space="preserve">SIGNATURE </w:t>
      </w:r>
      <w:smartTag w:uri="urn:schemas-microsoft-com:office:smarttags" w:element="stockticker">
        <w:r>
          <w:t>PAGE</w:t>
        </w:r>
      </w:smartTag>
    </w:p>
    <w:p w14:paraId="35471242" w14:textId="77777777" w:rsidR="0050513B" w:rsidRDefault="0050513B" w:rsidP="00131119"/>
    <w:p w14:paraId="2E95EFBE" w14:textId="322399F9" w:rsidR="005E166E" w:rsidRDefault="0050513B" w:rsidP="005E166E">
      <w:r>
        <w:rPr>
          <w:b/>
          <w:bCs/>
        </w:rPr>
        <w:t>ORIGINATOR:</w:t>
      </w:r>
      <w:r>
        <w:tab/>
      </w:r>
      <w:r w:rsidR="00776998">
        <w:t xml:space="preserve"> </w:t>
      </w:r>
      <w:r w:rsidR="00776998">
        <w:tab/>
      </w:r>
      <w:r w:rsidR="005E166E">
        <w:t>Le Quang Vinh</w:t>
      </w:r>
      <w:r w:rsidR="005E166E">
        <w:tab/>
      </w:r>
      <w:r w:rsidR="005E166E">
        <w:tab/>
        <w:t xml:space="preserve">13/07/2021      </w:t>
      </w:r>
    </w:p>
    <w:p w14:paraId="242010AB" w14:textId="1AD6C67E" w:rsidR="005E166E" w:rsidRDefault="005E166E" w:rsidP="005E166E">
      <w:r>
        <w:tab/>
      </w:r>
      <w:r>
        <w:tab/>
      </w:r>
      <w:r>
        <w:tab/>
      </w:r>
      <w:r>
        <w:tab/>
        <w:t>Leader</w:t>
      </w:r>
    </w:p>
    <w:p w14:paraId="3C898BDE" w14:textId="77777777" w:rsidR="005E166E" w:rsidRDefault="005E166E" w:rsidP="005E166E"/>
    <w:p w14:paraId="702396F2" w14:textId="320C7CE4" w:rsidR="00776998" w:rsidRDefault="00776998" w:rsidP="005E166E">
      <w:pPr>
        <w:ind w:left="2340" w:firstLine="540"/>
      </w:pPr>
      <w:r>
        <w:t xml:space="preserve">Huynh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Khanh</w:t>
      </w:r>
      <w:proofErr w:type="spellEnd"/>
      <w:r>
        <w:t xml:space="preserve"> Tram</w:t>
      </w:r>
      <w:r>
        <w:tab/>
        <w:t>13/07/2021</w:t>
      </w:r>
    </w:p>
    <w:p w14:paraId="055F45DD" w14:textId="4334E489" w:rsidR="00776998" w:rsidRDefault="00776998" w:rsidP="00131119">
      <w:r>
        <w:tab/>
      </w:r>
      <w:r>
        <w:tab/>
      </w:r>
      <w:r>
        <w:tab/>
      </w:r>
      <w:r>
        <w:tab/>
      </w:r>
      <w:r w:rsidR="00BB03F5">
        <w:t>Member</w:t>
      </w:r>
    </w:p>
    <w:p w14:paraId="67612CDB" w14:textId="1602B569" w:rsidR="00776998" w:rsidRDefault="00776998" w:rsidP="00131119"/>
    <w:p w14:paraId="00F64D8C" w14:textId="71782B4A" w:rsidR="00776998" w:rsidRDefault="00776998" w:rsidP="00131119">
      <w:r>
        <w:tab/>
      </w:r>
      <w:r>
        <w:tab/>
      </w:r>
      <w:r>
        <w:tab/>
      </w:r>
      <w:r>
        <w:tab/>
        <w:t>Pham Viet Tai</w:t>
      </w:r>
      <w:r>
        <w:tab/>
      </w:r>
      <w:r>
        <w:tab/>
        <w:t>13/07/2021</w:t>
      </w:r>
    </w:p>
    <w:p w14:paraId="2A21BB08" w14:textId="717AF751" w:rsidR="00776998" w:rsidRDefault="00776998" w:rsidP="00131119">
      <w:r>
        <w:tab/>
      </w:r>
      <w:r>
        <w:tab/>
      </w:r>
      <w:r>
        <w:tab/>
      </w:r>
      <w:r>
        <w:tab/>
      </w:r>
      <w:r w:rsidR="00691882">
        <w:t>Member</w:t>
      </w:r>
    </w:p>
    <w:p w14:paraId="5FAEF5FD" w14:textId="77777777" w:rsidR="0050513B" w:rsidRDefault="0050513B" w:rsidP="00131119"/>
    <w:p w14:paraId="1E739753" w14:textId="28A0C80F" w:rsidR="0050513B" w:rsidRDefault="0050513B" w:rsidP="001F4A6D">
      <w:r>
        <w:rPr>
          <w:b/>
          <w:bCs/>
        </w:rPr>
        <w:t>REVIEWERS:</w:t>
      </w:r>
      <w:r>
        <w:tab/>
      </w:r>
      <w:r w:rsidR="001F4A6D">
        <w:t>Lai Duc Hung</w:t>
      </w:r>
      <w:r w:rsidR="001F4A6D">
        <w:tab/>
        <w:t>13/07/2021</w:t>
      </w:r>
    </w:p>
    <w:p w14:paraId="3B27A8CA" w14:textId="4FC27C00" w:rsidR="001F4A6D" w:rsidRPr="00691882" w:rsidRDefault="001F4A6D" w:rsidP="001F4A6D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691882">
        <w:t>Instructor</w:t>
      </w:r>
    </w:p>
    <w:p w14:paraId="17856064" w14:textId="77777777" w:rsidR="001F4A6D" w:rsidRDefault="001F4A6D" w:rsidP="001F4A6D"/>
    <w:p w14:paraId="2A7675C8" w14:textId="0E2F0534" w:rsidR="001F4A6D" w:rsidRDefault="0050513B" w:rsidP="001F4A6D">
      <w:r>
        <w:rPr>
          <w:b/>
          <w:bCs/>
        </w:rPr>
        <w:t>APPROVAL:</w:t>
      </w:r>
      <w:r>
        <w:tab/>
      </w:r>
      <w:r w:rsidR="001F4A6D">
        <w:t>Lai Duc Hung</w:t>
      </w:r>
      <w:r w:rsidR="001F4A6D">
        <w:tab/>
        <w:t>13/07/2021</w:t>
      </w:r>
    </w:p>
    <w:p w14:paraId="3CE756DC" w14:textId="0D1732FA" w:rsidR="001F4A6D" w:rsidRPr="001F4A6D" w:rsidRDefault="001F4A6D" w:rsidP="001F4A6D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691882">
        <w:t>Instructor</w:t>
      </w:r>
    </w:p>
    <w:p w14:paraId="4F62C770" w14:textId="77777777" w:rsidR="009969C0" w:rsidRDefault="009969C0" w:rsidP="00461196">
      <w:pPr>
        <w:pStyle w:val="TOC1"/>
        <w:rPr>
          <w:sz w:val="24"/>
          <w:szCs w:val="24"/>
          <w:lang w:val="en-GB"/>
        </w:rPr>
      </w:pPr>
    </w:p>
    <w:p w14:paraId="362E2B60" w14:textId="77777777" w:rsidR="009969C0" w:rsidRDefault="009969C0" w:rsidP="00461196">
      <w:pPr>
        <w:pStyle w:val="TOC1"/>
        <w:rPr>
          <w:sz w:val="24"/>
          <w:szCs w:val="24"/>
          <w:lang w:val="en-GB"/>
        </w:rPr>
      </w:pPr>
    </w:p>
    <w:p w14:paraId="32CE9A58" w14:textId="77777777" w:rsidR="009969C0" w:rsidRDefault="009969C0" w:rsidP="00461196">
      <w:pPr>
        <w:pStyle w:val="TOC1"/>
        <w:rPr>
          <w:sz w:val="24"/>
          <w:szCs w:val="24"/>
          <w:lang w:val="en-GB"/>
        </w:rPr>
      </w:pPr>
    </w:p>
    <w:p w14:paraId="228F897F" w14:textId="37171666" w:rsidR="009969C0" w:rsidRDefault="009969C0" w:rsidP="00461196">
      <w:pPr>
        <w:pStyle w:val="TOC1"/>
        <w:rPr>
          <w:sz w:val="24"/>
          <w:szCs w:val="24"/>
          <w:lang w:val="en-GB"/>
        </w:rPr>
      </w:pPr>
    </w:p>
    <w:p w14:paraId="0BC30639" w14:textId="53D270E7" w:rsidR="00AB554A" w:rsidRDefault="00AB554A" w:rsidP="00AB554A">
      <w:pPr>
        <w:rPr>
          <w:lang w:val="en-GB"/>
        </w:rPr>
      </w:pPr>
    </w:p>
    <w:p w14:paraId="4B423099" w14:textId="454F3FE3" w:rsidR="00AB554A" w:rsidRDefault="00AB554A" w:rsidP="00AB554A">
      <w:pPr>
        <w:rPr>
          <w:lang w:val="en-GB"/>
        </w:rPr>
      </w:pPr>
    </w:p>
    <w:p w14:paraId="726293F1" w14:textId="459CD286" w:rsidR="009969C0" w:rsidRDefault="009969C0" w:rsidP="009969C0">
      <w:pPr>
        <w:pStyle w:val="TOC1"/>
        <w:rPr>
          <w:sz w:val="24"/>
          <w:szCs w:val="24"/>
          <w:lang w:val="en-GB"/>
        </w:rPr>
      </w:pPr>
    </w:p>
    <w:p w14:paraId="2C452E5E" w14:textId="75109979" w:rsidR="007818A9" w:rsidRDefault="007818A9" w:rsidP="007818A9">
      <w:pPr>
        <w:rPr>
          <w:lang w:val="en-GB"/>
        </w:rPr>
      </w:pPr>
    </w:p>
    <w:p w14:paraId="18DCA22F" w14:textId="634695DA" w:rsidR="007818A9" w:rsidRDefault="007818A9" w:rsidP="007818A9">
      <w:pPr>
        <w:rPr>
          <w:lang w:val="en-GB"/>
        </w:rPr>
      </w:pPr>
    </w:p>
    <w:p w14:paraId="25EFAF8D" w14:textId="772E8884" w:rsidR="007818A9" w:rsidRDefault="007818A9" w:rsidP="007818A9">
      <w:pPr>
        <w:rPr>
          <w:lang w:val="en-GB"/>
        </w:rPr>
      </w:pPr>
    </w:p>
    <w:p w14:paraId="4F38170E" w14:textId="77777777" w:rsidR="007818A9" w:rsidRPr="007818A9" w:rsidRDefault="007818A9" w:rsidP="007818A9">
      <w:pPr>
        <w:rPr>
          <w:lang w:val="en-GB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6593383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CC1291" w14:textId="29515D44" w:rsidR="00AB554A" w:rsidRDefault="00AB554A">
          <w:pPr>
            <w:pStyle w:val="TOCHeading"/>
          </w:pPr>
          <w:r>
            <w:t>Table of Contents</w:t>
          </w:r>
        </w:p>
        <w:p w14:paraId="527C6C48" w14:textId="0EF0168B" w:rsidR="00706FC5" w:rsidRDefault="00AB554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69546" w:history="1">
            <w:r w:rsidR="00706FC5" w:rsidRPr="006D0B5B">
              <w:rPr>
                <w:rStyle w:val="Hyperlink"/>
              </w:rPr>
              <w:t>1.</w:t>
            </w:r>
            <w:r w:rsidR="00706FC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="00706FC5" w:rsidRPr="006D0B5B">
              <w:rPr>
                <w:rStyle w:val="Hyperlink"/>
              </w:rPr>
              <w:t>Introduction</w:t>
            </w:r>
            <w:r w:rsidR="00706FC5">
              <w:rPr>
                <w:webHidden/>
              </w:rPr>
              <w:tab/>
            </w:r>
            <w:r w:rsidR="00706FC5">
              <w:rPr>
                <w:webHidden/>
              </w:rPr>
              <w:fldChar w:fldCharType="begin"/>
            </w:r>
            <w:r w:rsidR="00706FC5">
              <w:rPr>
                <w:webHidden/>
              </w:rPr>
              <w:instrText xml:space="preserve"> PAGEREF _Toc77169546 \h </w:instrText>
            </w:r>
            <w:r w:rsidR="00706FC5">
              <w:rPr>
                <w:webHidden/>
              </w:rPr>
            </w:r>
            <w:r w:rsidR="00706FC5">
              <w:rPr>
                <w:webHidden/>
              </w:rPr>
              <w:fldChar w:fldCharType="separate"/>
            </w:r>
            <w:r w:rsidR="00706FC5">
              <w:rPr>
                <w:webHidden/>
              </w:rPr>
              <w:t>7</w:t>
            </w:r>
            <w:r w:rsidR="00706FC5">
              <w:rPr>
                <w:webHidden/>
              </w:rPr>
              <w:fldChar w:fldCharType="end"/>
            </w:r>
          </w:hyperlink>
        </w:p>
        <w:p w14:paraId="0A52E8B1" w14:textId="21242B42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47" w:history="1">
            <w:r w:rsidRPr="006D0B5B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Purpose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9B57C4F" w14:textId="10A02B58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48" w:history="1">
            <w:r w:rsidRPr="006D0B5B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26EAA68" w14:textId="0D37E0D1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49" w:history="1">
            <w:r w:rsidRPr="006D0B5B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Definitions, Acronyms, and Abbreviations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A8C2B1A" w14:textId="007B64E4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50" w:history="1">
            <w:r w:rsidRPr="006D0B5B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E5E5DAF" w14:textId="56141371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51" w:history="1">
            <w:r w:rsidRPr="006D0B5B">
              <w:rPr>
                <w:rStyle w:val="Hyperlink"/>
              </w:rPr>
              <w:t>1.5.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53CE93B" w14:textId="6514788E" w:rsidR="00706FC5" w:rsidRDefault="00706FC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hyperlink w:anchor="_Toc77169552" w:history="1">
            <w:r w:rsidRPr="006D0B5B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Overall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CCC2A10" w14:textId="08B31705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53" w:history="1">
            <w:r w:rsidRPr="006D0B5B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Product Perspective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769968" w14:textId="7D15690C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54" w:history="1">
            <w:r w:rsidRPr="006D0B5B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Product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3E7EC58" w14:textId="42FE7FFB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55" w:history="1">
            <w:r w:rsidRPr="006D0B5B">
              <w:rPr>
                <w:rStyle w:val="Hyperlink"/>
                <w:bdr w:val="none" w:sz="0" w:space="0" w:color="auto" w:frame="1"/>
              </w:rPr>
              <w:t>2.3.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  <w:bdr w:val="none" w:sz="0" w:space="0" w:color="auto" w:frame="1"/>
              </w:rPr>
              <w:t>Operating environment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362C357" w14:textId="04D2C187" w:rsidR="00706FC5" w:rsidRDefault="00706FC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hyperlink w:anchor="_Toc77169556" w:history="1">
            <w:r w:rsidRPr="006D0B5B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EEC8C23" w14:textId="5B03046F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57" w:history="1">
            <w:r w:rsidRPr="006D0B5B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Use Cases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3C90902" w14:textId="27A2053F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58" w:history="1">
            <w:r w:rsidRPr="006D0B5B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profile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26B79F4" w14:textId="60BC5C61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59" w:history="1">
            <w:r w:rsidRPr="006D0B5B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Edit profile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0325284" w14:textId="7AEE6609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0" w:history="1">
            <w:r w:rsidRPr="006D0B5B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Log 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59479BC" w14:textId="775FCEAD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1" w:history="1">
            <w:r w:rsidRPr="006D0B5B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Get notification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C0EC45D" w14:textId="107846F8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2" w:history="1">
            <w:r w:rsidRPr="006D0B5B">
              <w:rPr>
                <w:rStyle w:val="Hyperlink"/>
              </w:rPr>
              <w:t>3.6.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Register bike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D8FFDEC" w14:textId="5B1D1C52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3" w:history="1">
            <w:r w:rsidRPr="006D0B5B">
              <w:rPr>
                <w:rStyle w:val="Hyperlink"/>
              </w:rPr>
              <w:t>3.7.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Create problem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80D3448" w14:textId="69055274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4" w:history="1">
            <w:r w:rsidRPr="006D0B5B">
              <w:rPr>
                <w:rStyle w:val="Hyperlink"/>
              </w:rPr>
              <w:t>3.8.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the nearest repair shop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D9B7710" w14:textId="0D428B58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5" w:history="1">
            <w:r w:rsidRPr="006D0B5B">
              <w:rPr>
                <w:rStyle w:val="Hyperlink"/>
              </w:rPr>
              <w:t>3.9.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Choose shop to repair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0337089" w14:textId="0512CC17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6" w:history="1">
            <w:r w:rsidRPr="006D0B5B">
              <w:rPr>
                <w:rStyle w:val="Hyperlink"/>
              </w:rPr>
              <w:t>3.10.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0711BCE" w14:textId="399BE9B8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7" w:history="1">
            <w:r w:rsidRPr="006D0B5B">
              <w:rPr>
                <w:rStyle w:val="Hyperlink"/>
              </w:rPr>
              <w:t>3.11.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customer’s feedbacks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E444DD5" w14:textId="770AC91A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8" w:history="1">
            <w:r w:rsidRPr="006D0B5B">
              <w:rPr>
                <w:rStyle w:val="Hyperlink"/>
              </w:rPr>
              <w:t>3.12.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Send problem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D6AAD5C" w14:textId="27586FB8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69" w:history="1">
            <w:r w:rsidRPr="006D0B5B">
              <w:rPr>
                <w:rStyle w:val="Hyperlink"/>
              </w:rPr>
              <w:t>3.13.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Receive notifications from staff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089849E" w14:textId="545765BE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0" w:history="1">
            <w:r w:rsidRPr="006D0B5B">
              <w:rPr>
                <w:rStyle w:val="Hyperlink"/>
              </w:rPr>
              <w:t>3.14.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staff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6B169B5" w14:textId="7E755E5D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1" w:history="1">
            <w:r w:rsidRPr="006D0B5B">
              <w:rPr>
                <w:rStyle w:val="Hyperlink"/>
              </w:rPr>
              <w:t>3.15.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the bill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F310317" w14:textId="2080A06A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2" w:history="1">
            <w:r w:rsidRPr="006D0B5B">
              <w:rPr>
                <w:rStyle w:val="Hyperlink"/>
              </w:rPr>
              <w:t>3.16.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Pay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6508E5B" w14:textId="01A88F87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3" w:history="1">
            <w:r w:rsidRPr="006D0B5B">
              <w:rPr>
                <w:rStyle w:val="Hyperlink"/>
              </w:rPr>
              <w:t>3.17.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Send feedback about 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B71FC6C" w14:textId="648A8F28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4" w:history="1">
            <w:r w:rsidRPr="006D0B5B">
              <w:rPr>
                <w:rStyle w:val="Hyperlink"/>
              </w:rPr>
              <w:t>3.18.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customer’s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EED7A06" w14:textId="60CDC995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5" w:history="1">
            <w:r w:rsidRPr="006D0B5B">
              <w:rPr>
                <w:rStyle w:val="Hyperlink"/>
              </w:rPr>
              <w:t>3.19.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problem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76F1A44" w14:textId="2BDA7F63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6" w:history="1">
            <w:r w:rsidRPr="006D0B5B">
              <w:rPr>
                <w:rStyle w:val="Hyperlink"/>
              </w:rPr>
              <w:t>3.20.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Edit problem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4C4F4D43" w14:textId="2417AF41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7" w:history="1">
            <w:r w:rsidRPr="006D0B5B">
              <w:rPr>
                <w:rStyle w:val="Hyperlink"/>
              </w:rPr>
              <w:t>3.21.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Cancel problem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953E3C6" w14:textId="7FC0DFBB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8" w:history="1">
            <w:r w:rsidRPr="006D0B5B">
              <w:rPr>
                <w:rStyle w:val="Hyperlink"/>
              </w:rPr>
              <w:t>3.22.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Receive problem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255F401" w14:textId="264CC6DA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79" w:history="1">
            <w:r w:rsidRPr="006D0B5B">
              <w:rPr>
                <w:rStyle w:val="Hyperlink"/>
              </w:rPr>
              <w:t>3.23.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Problem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767E925E" w14:textId="3924F45E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0" w:history="1">
            <w:r w:rsidRPr="006D0B5B">
              <w:rPr>
                <w:rStyle w:val="Hyperlink"/>
              </w:rPr>
              <w:t>3.24.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Accept Problem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70C20F57" w14:textId="561EA2DA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1" w:history="1">
            <w:r w:rsidRPr="006D0B5B">
              <w:rPr>
                <w:rStyle w:val="Hyperlink"/>
              </w:rPr>
              <w:t>3.25.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Cancel Problem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FD36BB9" w14:textId="5DD20F93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2" w:history="1">
            <w:r w:rsidRPr="006D0B5B">
              <w:rPr>
                <w:rStyle w:val="Hyperlink"/>
              </w:rPr>
              <w:t>3.26.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Call for help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4CD8806F" w14:textId="56009676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3" w:history="1">
            <w:r w:rsidRPr="006D0B5B">
              <w:rPr>
                <w:rStyle w:val="Hyperlink"/>
              </w:rPr>
              <w:t>3.27.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Create bill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28C3EF34" w14:textId="09C9B48B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4" w:history="1">
            <w:r w:rsidRPr="006D0B5B">
              <w:rPr>
                <w:rStyle w:val="Hyperlink"/>
              </w:rPr>
              <w:t>3.28.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staff’s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7FBC5F4D" w14:textId="0BA1D27A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5" w:history="1">
            <w:r w:rsidRPr="006D0B5B">
              <w:rPr>
                <w:rStyle w:val="Hyperlink"/>
              </w:rPr>
              <w:t>3.29.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Send feedback about customer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8A0FCC3" w14:textId="67E3AC41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6" w:history="1">
            <w:r w:rsidRPr="006D0B5B">
              <w:rPr>
                <w:rStyle w:val="Hyperlink"/>
              </w:rPr>
              <w:t>3.30.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Manage repair shop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530DC557" w14:textId="5318134B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7" w:history="1">
            <w:r w:rsidRPr="006D0B5B">
              <w:rPr>
                <w:rStyle w:val="Hyperlink"/>
              </w:rPr>
              <w:t>3.31.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Approve the repair shop’s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5258883A" w14:textId="2C208535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8" w:history="1">
            <w:r w:rsidRPr="006D0B5B">
              <w:rPr>
                <w:rStyle w:val="Hyperlink"/>
              </w:rPr>
              <w:t>3.32.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repair shop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296EE8F2" w14:textId="733DCE43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89" w:history="1">
            <w:r w:rsidRPr="006D0B5B">
              <w:rPr>
                <w:rStyle w:val="Hyperlink"/>
              </w:rPr>
              <w:t>3.33.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Disable repair shop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1EEB5785" w14:textId="380C3EAD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0" w:history="1">
            <w:r w:rsidRPr="006D0B5B">
              <w:rPr>
                <w:rStyle w:val="Hyperlink"/>
              </w:rPr>
              <w:t>3.34.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Get the list staff’s feedbacks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4589475B" w14:textId="18885C2C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1" w:history="1">
            <w:r w:rsidRPr="006D0B5B">
              <w:rPr>
                <w:rStyle w:val="Hyperlink"/>
              </w:rPr>
              <w:t>3.35.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staff’s feedbacks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3E83572F" w14:textId="16C01EDD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2" w:history="1">
            <w:r w:rsidRPr="006D0B5B">
              <w:rPr>
                <w:rStyle w:val="Hyperlink"/>
              </w:rPr>
              <w:t>3.36.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customer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4FB479D8" w14:textId="2964FA82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3" w:history="1">
            <w:r w:rsidRPr="006D0B5B">
              <w:rPr>
                <w:rStyle w:val="Hyperlink"/>
              </w:rPr>
              <w:t>3.37.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Disable customer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59B33027" w14:textId="7374B059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4" w:history="1">
            <w:r w:rsidRPr="006D0B5B">
              <w:rPr>
                <w:rStyle w:val="Hyperlink"/>
              </w:rPr>
              <w:t>3.38.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Register an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4A4B3C75" w14:textId="788B1280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5" w:history="1">
            <w:r w:rsidRPr="006D0B5B">
              <w:rPr>
                <w:rStyle w:val="Hyperlink"/>
              </w:rPr>
              <w:t>3.39.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Register Bike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435B2ABF" w14:textId="10608C14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6" w:history="1">
            <w:r w:rsidRPr="006D0B5B">
              <w:rPr>
                <w:rStyle w:val="Hyperlink"/>
              </w:rPr>
              <w:t>3.40.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1B83BDDA" w14:textId="2FB1E559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7" w:history="1">
            <w:r w:rsidRPr="006D0B5B">
              <w:rPr>
                <w:rStyle w:val="Hyperlink"/>
              </w:rPr>
              <w:t>3.41.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Login with Gmail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28170D38" w14:textId="4DA50729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8" w:history="1">
            <w:r w:rsidRPr="006D0B5B">
              <w:rPr>
                <w:rStyle w:val="Hyperlink"/>
              </w:rPr>
              <w:t>3.42.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staff’s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1762D997" w14:textId="14F10FEF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599" w:history="1">
            <w:r w:rsidRPr="006D0B5B">
              <w:rPr>
                <w:rStyle w:val="Hyperlink"/>
              </w:rPr>
              <w:t>3.43.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Disable staff's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46422AD4" w14:textId="7CA1CF3C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00" w:history="1">
            <w:r w:rsidRPr="006D0B5B">
              <w:rPr>
                <w:rStyle w:val="Hyperlink"/>
              </w:rPr>
              <w:t>3.44.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Get the list of customer’s feedback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7371F0F6" w14:textId="7DA7DE55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01" w:history="1">
            <w:r w:rsidRPr="006D0B5B">
              <w:rPr>
                <w:rStyle w:val="Hyperlink"/>
              </w:rPr>
              <w:t>3.45.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customer’s feedbacks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14:paraId="7536076C" w14:textId="4431E1B1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02" w:history="1">
            <w:r w:rsidRPr="006D0B5B">
              <w:rPr>
                <w:rStyle w:val="Hyperlink"/>
              </w:rPr>
              <w:t>3.46.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Create account for staff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14:paraId="34C7B664" w14:textId="335BDD63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03" w:history="1">
            <w:r w:rsidRPr="006D0B5B">
              <w:rPr>
                <w:rStyle w:val="Hyperlink"/>
              </w:rPr>
              <w:t>3.47.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Get the list of bills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6CACF36A" w14:textId="398D68A4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04" w:history="1">
            <w:r w:rsidRPr="006D0B5B">
              <w:rPr>
                <w:rStyle w:val="Hyperlink"/>
              </w:rPr>
              <w:t>3.48.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a bill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42032896" w14:textId="1BFB4036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05" w:history="1">
            <w:r w:rsidRPr="006D0B5B">
              <w:rPr>
                <w:rStyle w:val="Hyperlink"/>
              </w:rPr>
              <w:t>3.49.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Create 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0E38DEBB" w14:textId="566272B9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06" w:history="1">
            <w:r w:rsidRPr="006D0B5B">
              <w:rPr>
                <w:rStyle w:val="Hyperlink"/>
              </w:rPr>
              <w:t>3.50.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Edit 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92</w:t>
            </w:r>
            <w:r>
              <w:rPr>
                <w:webHidden/>
              </w:rPr>
              <w:fldChar w:fldCharType="end"/>
            </w:r>
          </w:hyperlink>
        </w:p>
        <w:p w14:paraId="36C5766A" w14:textId="05DF7D2B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07" w:history="1">
            <w:r w:rsidRPr="006D0B5B">
              <w:rPr>
                <w:rStyle w:val="Hyperlink"/>
              </w:rPr>
              <w:t>3.51.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View 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94</w:t>
            </w:r>
            <w:r>
              <w:rPr>
                <w:webHidden/>
              </w:rPr>
              <w:fldChar w:fldCharType="end"/>
            </w:r>
          </w:hyperlink>
        </w:p>
        <w:p w14:paraId="505C891D" w14:textId="24DC0321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08" w:history="1">
            <w:r w:rsidRPr="006D0B5B">
              <w:rPr>
                <w:rStyle w:val="Hyperlink"/>
              </w:rPr>
              <w:t>3.52.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Delete 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14:paraId="0904F7C1" w14:textId="2202D867" w:rsidR="00706FC5" w:rsidRDefault="00706FC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hyperlink w:anchor="_Toc77169609" w:history="1">
            <w:r w:rsidRPr="006D0B5B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NON-FUNCTIONAL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1EA14EE7" w14:textId="0206DC2C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10" w:history="1">
            <w:r w:rsidRPr="006D0B5B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Usability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2D5CB8B4" w14:textId="5B4A5DBA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11" w:history="1">
            <w:r w:rsidRPr="006D0B5B">
              <w:rPr>
                <w:rStyle w:val="Hyperlink"/>
              </w:rPr>
              <w:t>4.2.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Reliability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5926A17D" w14:textId="2BA61FAF" w:rsidR="00706FC5" w:rsidRDefault="00706F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77169612" w:history="1">
            <w:r w:rsidRPr="006D0B5B">
              <w:rPr>
                <w:rStyle w:val="Hyperlink"/>
              </w:rPr>
              <w:t>4.3.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Performance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3A0E18EB" w14:textId="06231A22" w:rsidR="00706FC5" w:rsidRDefault="00706FC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  <w:lang w:eastAsia="ja-JP"/>
            </w:rPr>
          </w:pPr>
          <w:hyperlink w:anchor="_Toc77169613" w:history="1">
            <w:r w:rsidRPr="006D0B5B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  <w:lang w:eastAsia="ja-JP"/>
              </w:rPr>
              <w:tab/>
            </w:r>
            <w:r w:rsidRPr="006D0B5B">
              <w:rPr>
                <w:rStyle w:val="Hyperlink"/>
              </w:rPr>
              <w:t>Supporting Information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_Toc77169613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14:paraId="40F11C6B" w14:textId="49DEC769" w:rsidR="00AB554A" w:rsidRDefault="00AB554A">
          <w:r>
            <w:rPr>
              <w:b/>
              <w:bCs/>
              <w:noProof/>
            </w:rPr>
            <w:fldChar w:fldCharType="end"/>
          </w:r>
        </w:p>
      </w:sdtContent>
    </w:sdt>
    <w:p w14:paraId="0473A7E5" w14:textId="46B9179F" w:rsidR="0050513B" w:rsidRDefault="0050513B" w:rsidP="00131119">
      <w:pPr>
        <w:rPr>
          <w:lang w:val="en-GB"/>
        </w:rPr>
        <w:sectPr w:rsidR="0050513B">
          <w:headerReference w:type="default" r:id="rId9"/>
          <w:footerReference w:type="default" r:id="rId10"/>
          <w:pgSz w:w="12242" w:h="15842" w:code="1"/>
          <w:pgMar w:top="1440" w:right="1440" w:bottom="1440" w:left="1800" w:header="720" w:footer="720" w:gutter="0"/>
          <w:cols w:space="720"/>
          <w:titlePg/>
        </w:sectPr>
      </w:pPr>
    </w:p>
    <w:p w14:paraId="63FCB5BC" w14:textId="5DDF8B6A" w:rsidR="0050513B" w:rsidRDefault="0050513B" w:rsidP="00461196">
      <w:pPr>
        <w:pStyle w:val="Heading1"/>
        <w:numPr>
          <w:ilvl w:val="0"/>
          <w:numId w:val="28"/>
        </w:numPr>
      </w:pPr>
      <w:bookmarkStart w:id="8" w:name="_Toc521150196"/>
      <w:bookmarkStart w:id="9" w:name="_Toc77150323"/>
      <w:bookmarkStart w:id="10" w:name="_Toc77152631"/>
      <w:bookmarkStart w:id="11" w:name="_Toc77169546"/>
      <w:r>
        <w:lastRenderedPageBreak/>
        <w:t>Introduction</w:t>
      </w:r>
      <w:bookmarkEnd w:id="8"/>
      <w:bookmarkEnd w:id="9"/>
      <w:bookmarkEnd w:id="10"/>
      <w:bookmarkEnd w:id="11"/>
    </w:p>
    <w:p w14:paraId="02CE0524" w14:textId="77777777" w:rsidR="00CE16F5" w:rsidRDefault="00CE16F5" w:rsidP="00CE16F5">
      <w:bookmarkStart w:id="12" w:name="_Toc521150197"/>
      <w:r>
        <w:t>The Bike Rescue is an application that makes it easy for users to find the nearest repair shop.</w:t>
      </w:r>
    </w:p>
    <w:p w14:paraId="0C70A284" w14:textId="29C1F39E" w:rsidR="00131119" w:rsidRPr="00131119" w:rsidRDefault="00CE16F5" w:rsidP="00CE16F5">
      <w:r>
        <w:t>Users can easily view detailed information about that store: reviews, services, location.</w:t>
      </w:r>
    </w:p>
    <w:p w14:paraId="58176AEF" w14:textId="61632FC5" w:rsidR="0050513B" w:rsidRDefault="0050513B" w:rsidP="00461196">
      <w:pPr>
        <w:pStyle w:val="Heading2"/>
      </w:pPr>
      <w:bookmarkStart w:id="13" w:name="_Toc77150324"/>
      <w:bookmarkStart w:id="14" w:name="_Toc77152632"/>
      <w:bookmarkStart w:id="15" w:name="_Toc77169547"/>
      <w:r>
        <w:t>Purpose</w:t>
      </w:r>
      <w:bookmarkEnd w:id="12"/>
      <w:bookmarkEnd w:id="13"/>
      <w:bookmarkEnd w:id="14"/>
      <w:bookmarkEnd w:id="15"/>
    </w:p>
    <w:p w14:paraId="156E2985" w14:textId="29E822E3" w:rsidR="00FE274C" w:rsidRPr="00FE274C" w:rsidRDefault="005F4AB8" w:rsidP="00131119">
      <w:pPr>
        <w:pStyle w:val="BodyText"/>
      </w:pPr>
      <w:r w:rsidRPr="005F4AB8">
        <w:rPr>
          <w:sz w:val="28"/>
          <w:szCs w:val="28"/>
          <w:lang w:val="en-US"/>
        </w:rPr>
        <w:t>The purpose of this application is to help users easily find the nearest repair shop anywhere, even in deserted places.</w:t>
      </w:r>
      <w:r w:rsidR="00FE274C">
        <w:tab/>
      </w:r>
    </w:p>
    <w:p w14:paraId="3E3B8CDD" w14:textId="3F5A5D49" w:rsidR="0050513B" w:rsidRDefault="003F3A31" w:rsidP="00461196">
      <w:pPr>
        <w:pStyle w:val="Heading2"/>
      </w:pPr>
      <w:bookmarkStart w:id="16" w:name="_Toc521150198"/>
      <w:bookmarkStart w:id="17" w:name="_Toc77150325"/>
      <w:bookmarkStart w:id="18" w:name="_Toc77152633"/>
      <w:bookmarkStart w:id="19" w:name="_Toc77169548"/>
      <w:r>
        <w:t>Scope</w:t>
      </w:r>
      <w:bookmarkEnd w:id="16"/>
      <w:bookmarkEnd w:id="17"/>
      <w:bookmarkEnd w:id="18"/>
      <w:bookmarkEnd w:id="19"/>
    </w:p>
    <w:p w14:paraId="6A8AEFE6" w14:textId="77777777" w:rsidR="00F27CBA" w:rsidRDefault="00F27CBA" w:rsidP="005C28F2">
      <w:r w:rsidRPr="00F27CBA">
        <w:t xml:space="preserve">The Bike Rescue is an application that runs on a smartphone platform. </w:t>
      </w:r>
    </w:p>
    <w:p w14:paraId="11D1C268" w14:textId="298E395A" w:rsidR="005C28F2" w:rsidRDefault="00F27CBA" w:rsidP="005C28F2">
      <w:r w:rsidRPr="00F27CBA">
        <w:t xml:space="preserve">Users can book the repair shop they want, see the service and rating of the repair shop. </w:t>
      </w:r>
      <w:r w:rsidR="005C28F2">
        <w:t>Besides, the user can cancel the booking and feedback the repairer.</w:t>
      </w:r>
    </w:p>
    <w:p w14:paraId="371BD5FD" w14:textId="27748787" w:rsidR="005C28F2" w:rsidRPr="005C28F2" w:rsidRDefault="001B66BD" w:rsidP="005C28F2">
      <w:r>
        <w:t>The s</w:t>
      </w:r>
      <w:r w:rsidR="00F27CBA" w:rsidRPr="00F27CBA">
        <w:t xml:space="preserve">taff </w:t>
      </w:r>
      <w:r>
        <w:t xml:space="preserve">working at the </w:t>
      </w:r>
      <w:r w:rsidR="00F27CBA" w:rsidRPr="00F27CBA">
        <w:t>repair shop can view the problem, then the staff can accept or cancel the problem.</w:t>
      </w:r>
      <w:r w:rsidR="00F27CBA">
        <w:t xml:space="preserve">   </w:t>
      </w:r>
    </w:p>
    <w:p w14:paraId="41ED2C51" w14:textId="425931F3" w:rsidR="0050513B" w:rsidRDefault="003F3A31" w:rsidP="00461196">
      <w:pPr>
        <w:pStyle w:val="Heading2"/>
      </w:pPr>
      <w:bookmarkStart w:id="20" w:name="_Toc521150199"/>
      <w:bookmarkStart w:id="21" w:name="_Toc77150326"/>
      <w:bookmarkStart w:id="22" w:name="_Toc77152634"/>
      <w:bookmarkStart w:id="23" w:name="_Toc77169549"/>
      <w:r>
        <w:t>Definitions, Acronyms, and Abbreviations</w:t>
      </w:r>
      <w:bookmarkEnd w:id="20"/>
      <w:bookmarkEnd w:id="21"/>
      <w:bookmarkEnd w:id="22"/>
      <w:bookmarkEnd w:id="23"/>
    </w:p>
    <w:p w14:paraId="42C9FE5C" w14:textId="43788105" w:rsidR="005C28F2" w:rsidRDefault="00EB294B" w:rsidP="005C28F2">
      <w:r>
        <w:t xml:space="preserve">Bike </w:t>
      </w:r>
      <w:r w:rsidR="00F67531">
        <w:t>R</w:t>
      </w:r>
      <w:r>
        <w:t>e</w:t>
      </w:r>
      <w:r w:rsidR="00D54127">
        <w:t>scu</w:t>
      </w:r>
      <w:r>
        <w:t>e</w:t>
      </w:r>
      <w:r w:rsidR="005C28F2">
        <w:t>: The name of the application</w:t>
      </w:r>
    </w:p>
    <w:p w14:paraId="5A2FEE94" w14:textId="77777777" w:rsidR="005C28F2" w:rsidRDefault="00553C30" w:rsidP="005C28F2">
      <w:r>
        <w:rPr>
          <w:lang w:val="vi-VN"/>
        </w:rPr>
        <w:t>Staff</w:t>
      </w:r>
      <w:r w:rsidR="005C28F2">
        <w:t xml:space="preserve">: </w:t>
      </w:r>
      <w:r w:rsidR="005C28F2" w:rsidRPr="001B323A">
        <w:t>a person that is paid to repair things</w:t>
      </w:r>
    </w:p>
    <w:p w14:paraId="7BE097D4" w14:textId="39E9140B" w:rsidR="00553C30" w:rsidRDefault="00553C30" w:rsidP="005C28F2">
      <w:pPr>
        <w:rPr>
          <w:lang w:val="vi-VN"/>
        </w:rPr>
      </w:pPr>
      <w:r>
        <w:rPr>
          <w:lang w:val="vi-VN"/>
        </w:rPr>
        <w:t xml:space="preserve">Repair shop owner: </w:t>
      </w:r>
      <w:r w:rsidRPr="00553C30">
        <w:rPr>
          <w:lang w:val="vi-VN"/>
        </w:rPr>
        <w:t>a shop owner who manages staff</w:t>
      </w:r>
    </w:p>
    <w:p w14:paraId="3DB2C722" w14:textId="1E03C763" w:rsidR="001B66BD" w:rsidRDefault="001B66BD" w:rsidP="005C28F2">
      <w:r>
        <w:t xml:space="preserve">Customer: </w:t>
      </w:r>
      <w:r w:rsidRPr="001B66BD">
        <w:t>the person book and using the service.</w:t>
      </w:r>
    </w:p>
    <w:p w14:paraId="7D81D8F9" w14:textId="7C2B56E9" w:rsidR="001B66BD" w:rsidRPr="001B66BD" w:rsidRDefault="001B66BD" w:rsidP="005C28F2">
      <w:r>
        <w:t>Admin:</w:t>
      </w:r>
      <w:r w:rsidR="009544A4">
        <w:t xml:space="preserve"> </w:t>
      </w:r>
      <w:r w:rsidR="009544A4" w:rsidRPr="009544A4">
        <w:t>The person manages the repair shop and the customer.</w:t>
      </w:r>
    </w:p>
    <w:p w14:paraId="722D87B7" w14:textId="77777777" w:rsidR="005C28F2" w:rsidRPr="001B323A" w:rsidRDefault="005C28F2" w:rsidP="005C28F2">
      <w:r>
        <w:t>SRS: Software Requirement Specification</w:t>
      </w:r>
    </w:p>
    <w:p w14:paraId="57BC604E" w14:textId="77777777" w:rsidR="005C28F2" w:rsidRPr="005C28F2" w:rsidRDefault="005C28F2" w:rsidP="005C28F2"/>
    <w:p w14:paraId="70C76EAB" w14:textId="74147C10" w:rsidR="0050513B" w:rsidRDefault="003F3A31" w:rsidP="00461196">
      <w:pPr>
        <w:pStyle w:val="Heading2"/>
      </w:pPr>
      <w:bookmarkStart w:id="24" w:name="_Toc521150200"/>
      <w:bookmarkStart w:id="25" w:name="_Toc77150327"/>
      <w:bookmarkStart w:id="26" w:name="_Toc77152635"/>
      <w:bookmarkStart w:id="27" w:name="_Toc77169550"/>
      <w:r>
        <w:t>References</w:t>
      </w:r>
      <w:bookmarkEnd w:id="24"/>
      <w:bookmarkEnd w:id="25"/>
      <w:bookmarkEnd w:id="26"/>
      <w:bookmarkEnd w:id="27"/>
    </w:p>
    <w:p w14:paraId="7CE64134" w14:textId="1470ADE4" w:rsidR="001526DA" w:rsidRPr="00F67531" w:rsidRDefault="009544A4" w:rsidP="00F67531">
      <w:pPr>
        <w:ind w:left="0"/>
      </w:pPr>
      <w:r>
        <w:t>N/A</w:t>
      </w:r>
    </w:p>
    <w:p w14:paraId="2DED8A43" w14:textId="2832D655" w:rsidR="0050513B" w:rsidRDefault="003F3A31" w:rsidP="00461196">
      <w:pPr>
        <w:pStyle w:val="Heading2"/>
      </w:pPr>
      <w:bookmarkStart w:id="28" w:name="_Toc521150201"/>
      <w:bookmarkStart w:id="29" w:name="_Toc77150328"/>
      <w:bookmarkStart w:id="30" w:name="_Toc77152636"/>
      <w:bookmarkStart w:id="31" w:name="_Toc77169551"/>
      <w:r>
        <w:lastRenderedPageBreak/>
        <w:t>Overview</w:t>
      </w:r>
      <w:bookmarkEnd w:id="28"/>
      <w:bookmarkEnd w:id="29"/>
      <w:bookmarkEnd w:id="30"/>
      <w:bookmarkEnd w:id="31"/>
    </w:p>
    <w:p w14:paraId="0CDDF4CD" w14:textId="77777777" w:rsidR="00625CED" w:rsidRPr="00BA2754" w:rsidRDefault="00625CED" w:rsidP="00625CED">
      <w:pPr>
        <w:pStyle w:val="BodyText"/>
        <w:rPr>
          <w:sz w:val="28"/>
          <w:szCs w:val="28"/>
        </w:rPr>
      </w:pPr>
      <w:bookmarkStart w:id="32" w:name="_Toc521150202"/>
      <w:r w:rsidRPr="00BA2754">
        <w:rPr>
          <w:sz w:val="28"/>
          <w:szCs w:val="28"/>
        </w:rPr>
        <w:t>The rest of this SRS contains the following information:</w:t>
      </w:r>
    </w:p>
    <w:p w14:paraId="3A050263" w14:textId="77777777" w:rsidR="00625CED" w:rsidRPr="00BA2754" w:rsidRDefault="00625CED" w:rsidP="00625CED">
      <w:pPr>
        <w:pStyle w:val="BodyText"/>
        <w:numPr>
          <w:ilvl w:val="0"/>
          <w:numId w:val="21"/>
        </w:numPr>
        <w:spacing w:after="0"/>
        <w:ind w:left="720"/>
        <w:rPr>
          <w:sz w:val="28"/>
          <w:szCs w:val="28"/>
        </w:rPr>
      </w:pPr>
      <w:r w:rsidRPr="00BA2754">
        <w:rPr>
          <w:sz w:val="28"/>
          <w:szCs w:val="28"/>
        </w:rPr>
        <w:t xml:space="preserve">Overall Description </w:t>
      </w:r>
    </w:p>
    <w:p w14:paraId="6D39665B" w14:textId="77777777" w:rsidR="00625CED" w:rsidRPr="00BA2754" w:rsidRDefault="00625CED" w:rsidP="00625CED">
      <w:pPr>
        <w:pStyle w:val="BodyText"/>
        <w:numPr>
          <w:ilvl w:val="0"/>
          <w:numId w:val="21"/>
        </w:numPr>
        <w:spacing w:after="0"/>
        <w:ind w:left="720"/>
        <w:rPr>
          <w:sz w:val="28"/>
          <w:szCs w:val="28"/>
          <w:lang w:val="en-US"/>
        </w:rPr>
      </w:pPr>
      <w:r w:rsidRPr="00BA2754">
        <w:rPr>
          <w:sz w:val="28"/>
          <w:szCs w:val="28"/>
        </w:rPr>
        <w:t>Functional Requirements</w:t>
      </w:r>
    </w:p>
    <w:p w14:paraId="4E189B75" w14:textId="77777777" w:rsidR="00625CED" w:rsidRPr="00BA2754" w:rsidRDefault="00625CED" w:rsidP="00625CED">
      <w:pPr>
        <w:pStyle w:val="BodyText"/>
        <w:numPr>
          <w:ilvl w:val="0"/>
          <w:numId w:val="21"/>
        </w:numPr>
        <w:spacing w:after="0"/>
        <w:ind w:left="720"/>
        <w:rPr>
          <w:sz w:val="28"/>
          <w:szCs w:val="28"/>
          <w:lang w:val="en-US"/>
        </w:rPr>
      </w:pPr>
      <w:r w:rsidRPr="00BA2754">
        <w:rPr>
          <w:sz w:val="28"/>
          <w:szCs w:val="28"/>
        </w:rPr>
        <w:t>Non-functional Requirements</w:t>
      </w:r>
    </w:p>
    <w:p w14:paraId="2110AEA6" w14:textId="77777777" w:rsidR="00625CED" w:rsidRPr="00BA2754" w:rsidRDefault="00625CED" w:rsidP="00625CED">
      <w:pPr>
        <w:pStyle w:val="BodyText"/>
        <w:numPr>
          <w:ilvl w:val="0"/>
          <w:numId w:val="21"/>
        </w:numPr>
        <w:spacing w:after="0"/>
        <w:ind w:left="720"/>
        <w:rPr>
          <w:sz w:val="28"/>
          <w:szCs w:val="28"/>
        </w:rPr>
      </w:pPr>
      <w:r w:rsidRPr="00BA2754">
        <w:rPr>
          <w:sz w:val="28"/>
          <w:szCs w:val="28"/>
        </w:rPr>
        <w:t>Supporting Information</w:t>
      </w:r>
    </w:p>
    <w:p w14:paraId="1808D34D" w14:textId="185B0C46" w:rsidR="0050513B" w:rsidRDefault="0050513B" w:rsidP="00461196">
      <w:pPr>
        <w:pStyle w:val="Heading1"/>
        <w:numPr>
          <w:ilvl w:val="0"/>
          <w:numId w:val="33"/>
        </w:numPr>
      </w:pPr>
      <w:bookmarkStart w:id="33" w:name="_Toc77150329"/>
      <w:bookmarkStart w:id="34" w:name="_Toc77152637"/>
      <w:bookmarkStart w:id="35" w:name="_Toc77169552"/>
      <w:r>
        <w:lastRenderedPageBreak/>
        <w:t>Overall Description</w:t>
      </w:r>
      <w:bookmarkEnd w:id="32"/>
      <w:bookmarkEnd w:id="33"/>
      <w:bookmarkEnd w:id="34"/>
      <w:bookmarkEnd w:id="35"/>
    </w:p>
    <w:p w14:paraId="31034939" w14:textId="2DA7F464" w:rsidR="00461196" w:rsidRPr="00461196" w:rsidRDefault="00553C30" w:rsidP="00461196">
      <w:pPr>
        <w:pStyle w:val="Heading2"/>
      </w:pPr>
      <w:bookmarkStart w:id="36" w:name="_Toc66707986"/>
      <w:bookmarkStart w:id="37" w:name="_Toc77150330"/>
      <w:bookmarkStart w:id="38" w:name="_Toc77152638"/>
      <w:bookmarkStart w:id="39" w:name="_Toc77169553"/>
      <w:r w:rsidRPr="00553C30">
        <w:t>Product P</w:t>
      </w:r>
      <w:bookmarkEnd w:id="36"/>
      <w:r w:rsidRPr="00553C30">
        <w:t>erspective</w:t>
      </w:r>
      <w:bookmarkEnd w:id="37"/>
      <w:bookmarkEnd w:id="38"/>
      <w:bookmarkEnd w:id="39"/>
    </w:p>
    <w:p w14:paraId="3628EE18" w14:textId="2DFAE8FD" w:rsidR="004C1665" w:rsidRDefault="004C1665" w:rsidP="004C1665">
      <w:pPr>
        <w:rPr>
          <w:bdr w:val="none" w:sz="0" w:space="0" w:color="auto" w:frame="1"/>
        </w:rPr>
      </w:pPr>
      <w:r w:rsidRPr="004C1665">
        <w:rPr>
          <w:bdr w:val="none" w:sz="0" w:space="0" w:color="auto" w:frame="1"/>
        </w:rPr>
        <w:t>The database system stores user information:</w:t>
      </w:r>
    </w:p>
    <w:p w14:paraId="0DC9005D" w14:textId="732B85DD" w:rsidR="004C1665" w:rsidRDefault="004C1665" w:rsidP="004C1665">
      <w:pPr>
        <w:rPr>
          <w:bdr w:val="none" w:sz="0" w:space="0" w:color="auto" w:frame="1"/>
        </w:rPr>
      </w:pPr>
    </w:p>
    <w:p w14:paraId="1B608F5E" w14:textId="77777777" w:rsidR="004C1665" w:rsidRDefault="004C1665" w:rsidP="004C1665">
      <w:pPr>
        <w:pStyle w:val="ListParagraph"/>
        <w:numPr>
          <w:ilvl w:val="0"/>
          <w:numId w:val="23"/>
        </w:numPr>
        <w:rPr>
          <w:b/>
          <w:bCs/>
        </w:rPr>
      </w:pPr>
      <w:r w:rsidRPr="00BA2754">
        <w:rPr>
          <w:b/>
          <w:bCs/>
        </w:rPr>
        <w:t>Customer description:</w:t>
      </w:r>
    </w:p>
    <w:p w14:paraId="6268B98D" w14:textId="77777777" w:rsidR="004C1665" w:rsidRPr="00BA2754" w:rsidRDefault="004C1665" w:rsidP="004C1665">
      <w:pPr>
        <w:pStyle w:val="ListParagraph"/>
        <w:ind w:left="720"/>
        <w:rPr>
          <w:b/>
          <w:bCs/>
        </w:rPr>
      </w:pPr>
    </w:p>
    <w:p w14:paraId="66A33D19" w14:textId="433CF264" w:rsidR="004C1665" w:rsidRDefault="004C1665" w:rsidP="004C1665">
      <w:pPr>
        <w:pStyle w:val="ListParagraph"/>
        <w:rPr>
          <w:bdr w:val="none" w:sz="0" w:space="0" w:color="auto" w:frame="1"/>
        </w:rPr>
      </w:pPr>
      <w:r w:rsidRPr="003E386A">
        <w:rPr>
          <w:bdr w:val="none" w:sz="0" w:space="0" w:color="auto" w:frame="1"/>
        </w:rPr>
        <w:t>It includes customer code, name,</w:t>
      </w:r>
      <w:r>
        <w:rPr>
          <w:bdr w:val="none" w:sz="0" w:space="0" w:color="auto" w:frame="1"/>
        </w:rPr>
        <w:t xml:space="preserve"> password</w:t>
      </w:r>
      <w:r w:rsidR="002F512A">
        <w:rPr>
          <w:bdr w:val="none" w:sz="0" w:space="0" w:color="auto" w:frame="1"/>
        </w:rPr>
        <w:t>, address</w:t>
      </w:r>
      <w:r>
        <w:rPr>
          <w:bdr w:val="none" w:sz="0" w:space="0" w:color="auto" w:frame="1"/>
        </w:rPr>
        <w:t xml:space="preserve"> and phone number</w:t>
      </w:r>
      <w:r w:rsidR="00B66F4B">
        <w:rPr>
          <w:bdr w:val="none" w:sz="0" w:space="0" w:color="auto" w:frame="1"/>
        </w:rPr>
        <w:t>.</w:t>
      </w:r>
    </w:p>
    <w:p w14:paraId="67BB66B8" w14:textId="77777777" w:rsidR="004C1665" w:rsidRPr="004C1665" w:rsidRDefault="004C1665" w:rsidP="004C1665">
      <w:pPr>
        <w:rPr>
          <w:bdr w:val="none" w:sz="0" w:space="0" w:color="auto" w:frame="1"/>
        </w:rPr>
      </w:pPr>
    </w:p>
    <w:p w14:paraId="6F7B5AD7" w14:textId="77777777" w:rsidR="00553C30" w:rsidRDefault="00553C30" w:rsidP="00553C30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  <w:lang w:val="vi-VN"/>
        </w:rPr>
        <w:t xml:space="preserve">Staff </w:t>
      </w:r>
      <w:r w:rsidRPr="00BA2754">
        <w:rPr>
          <w:b/>
          <w:bCs/>
        </w:rPr>
        <w:t>detail:</w:t>
      </w:r>
    </w:p>
    <w:p w14:paraId="6A58D46D" w14:textId="77777777" w:rsidR="00553C30" w:rsidRPr="00BA2754" w:rsidRDefault="00553C30" w:rsidP="00553C30">
      <w:pPr>
        <w:pStyle w:val="ListParagraph"/>
        <w:ind w:left="720"/>
        <w:rPr>
          <w:b/>
          <w:bCs/>
        </w:rPr>
      </w:pPr>
    </w:p>
    <w:p w14:paraId="6CDA5035" w14:textId="01ABD726" w:rsidR="00553C30" w:rsidRPr="003E386A" w:rsidRDefault="00553C30" w:rsidP="00553C30">
      <w:pPr>
        <w:pStyle w:val="ListParagraph"/>
        <w:rPr>
          <w:bdr w:val="none" w:sz="0" w:space="0" w:color="auto" w:frame="1"/>
        </w:rPr>
      </w:pPr>
      <w:r w:rsidRPr="003E386A">
        <w:rPr>
          <w:bdr w:val="none" w:sz="0" w:space="0" w:color="auto" w:frame="1"/>
        </w:rPr>
        <w:t xml:space="preserve">It includes </w:t>
      </w:r>
      <w:r w:rsidR="002F512A">
        <w:rPr>
          <w:bdr w:val="none" w:sz="0" w:space="0" w:color="auto" w:frame="1"/>
        </w:rPr>
        <w:t>staff</w:t>
      </w:r>
      <w:r w:rsidRPr="003E386A">
        <w:rPr>
          <w:bdr w:val="none" w:sz="0" w:space="0" w:color="auto" w:frame="1"/>
        </w:rPr>
        <w:t xml:space="preserve"> code, name, </w:t>
      </w:r>
      <w:r w:rsidR="002F512A">
        <w:rPr>
          <w:bdr w:val="none" w:sz="0" w:space="0" w:color="auto" w:frame="1"/>
        </w:rPr>
        <w:t xml:space="preserve">password, </w:t>
      </w:r>
      <w:r w:rsidRPr="003E386A">
        <w:rPr>
          <w:bdr w:val="none" w:sz="0" w:space="0" w:color="auto" w:frame="1"/>
        </w:rPr>
        <w:t>address and phone number</w:t>
      </w:r>
      <w:r w:rsidR="00B66F4B">
        <w:rPr>
          <w:bdr w:val="none" w:sz="0" w:space="0" w:color="auto" w:frame="1"/>
        </w:rPr>
        <w:t>.</w:t>
      </w:r>
    </w:p>
    <w:p w14:paraId="0E43EFB4" w14:textId="77777777" w:rsidR="00553C30" w:rsidRPr="003E386A" w:rsidRDefault="00553C30" w:rsidP="00553C30">
      <w:pPr>
        <w:pStyle w:val="ListParagraph"/>
      </w:pPr>
    </w:p>
    <w:p w14:paraId="6740D02B" w14:textId="77777777" w:rsidR="00553C30" w:rsidRPr="003E386A" w:rsidRDefault="00553C30" w:rsidP="00553C30">
      <w:pPr>
        <w:pStyle w:val="ListParagraph"/>
        <w:rPr>
          <w:bdr w:val="none" w:sz="0" w:space="0" w:color="auto" w:frame="1"/>
        </w:rPr>
      </w:pPr>
    </w:p>
    <w:p w14:paraId="3C7EF83C" w14:textId="77777777" w:rsidR="00553C30" w:rsidRDefault="00553C30" w:rsidP="00553C30">
      <w:pPr>
        <w:pStyle w:val="ListParagraph"/>
        <w:numPr>
          <w:ilvl w:val="0"/>
          <w:numId w:val="24"/>
        </w:numPr>
        <w:rPr>
          <w:b/>
          <w:bCs/>
        </w:rPr>
      </w:pPr>
      <w:r w:rsidRPr="00BA2754">
        <w:rPr>
          <w:b/>
          <w:bCs/>
        </w:rPr>
        <w:t>Booking description:</w:t>
      </w:r>
    </w:p>
    <w:p w14:paraId="6E05DDE0" w14:textId="77777777" w:rsidR="00553C30" w:rsidRPr="00BA2754" w:rsidRDefault="00553C30" w:rsidP="00553C30">
      <w:pPr>
        <w:pStyle w:val="ListParagraph"/>
        <w:ind w:left="720"/>
        <w:rPr>
          <w:b/>
          <w:bCs/>
        </w:rPr>
      </w:pPr>
    </w:p>
    <w:p w14:paraId="721DD089" w14:textId="4BA93D3F" w:rsidR="00553C30" w:rsidRDefault="00553C30" w:rsidP="00553C30">
      <w:pPr>
        <w:pStyle w:val="ListParagraph"/>
        <w:rPr>
          <w:bdr w:val="none" w:sz="0" w:space="0" w:color="auto" w:frame="1"/>
        </w:rPr>
      </w:pPr>
      <w:r w:rsidRPr="003E386A">
        <w:rPr>
          <w:bdr w:val="none" w:sz="0" w:space="0" w:color="auto" w:frame="1"/>
        </w:rPr>
        <w:t>It includes</w:t>
      </w:r>
      <w:r w:rsidR="00732BA6">
        <w:rPr>
          <w:bdr w:val="none" w:sz="0" w:space="0" w:color="auto" w:frame="1"/>
        </w:rPr>
        <w:t xml:space="preserve"> booking code,</w:t>
      </w:r>
      <w:r w:rsidRPr="003E386A">
        <w:rPr>
          <w:bdr w:val="none" w:sz="0" w:space="0" w:color="auto" w:frame="1"/>
        </w:rPr>
        <w:t xml:space="preserve"> </w:t>
      </w:r>
      <w:r w:rsidR="00732BA6">
        <w:rPr>
          <w:bdr w:val="none" w:sz="0" w:space="0" w:color="auto" w:frame="1"/>
        </w:rPr>
        <w:t>problem</w:t>
      </w:r>
      <w:r w:rsidRPr="003E386A">
        <w:rPr>
          <w:bdr w:val="none" w:sz="0" w:space="0" w:color="auto" w:frame="1"/>
        </w:rPr>
        <w:t xml:space="preserve"> details, date of booking, status</w:t>
      </w:r>
      <w:r w:rsidR="00AC3420">
        <w:rPr>
          <w:bdr w:val="none" w:sz="0" w:space="0" w:color="auto" w:frame="1"/>
        </w:rPr>
        <w:t xml:space="preserve">, </w:t>
      </w:r>
      <w:r w:rsidR="00AC3420" w:rsidRPr="003E386A">
        <w:rPr>
          <w:bdr w:val="none" w:sz="0" w:space="0" w:color="auto" w:frame="1"/>
        </w:rPr>
        <w:t>customer code</w:t>
      </w:r>
      <w:r w:rsidR="00FD786C">
        <w:rPr>
          <w:bdr w:val="none" w:sz="0" w:space="0" w:color="auto" w:frame="1"/>
        </w:rPr>
        <w:t xml:space="preserve"> and</w:t>
      </w:r>
      <w:r w:rsidR="00AC3420">
        <w:rPr>
          <w:bdr w:val="none" w:sz="0" w:space="0" w:color="auto" w:frame="1"/>
        </w:rPr>
        <w:t xml:space="preserve"> staff</w:t>
      </w:r>
      <w:r w:rsidR="00AC3420" w:rsidRPr="003E386A">
        <w:rPr>
          <w:bdr w:val="none" w:sz="0" w:space="0" w:color="auto" w:frame="1"/>
        </w:rPr>
        <w:t xml:space="preserve"> code</w:t>
      </w:r>
      <w:r w:rsidRPr="003E386A">
        <w:rPr>
          <w:bdr w:val="none" w:sz="0" w:space="0" w:color="auto" w:frame="1"/>
        </w:rPr>
        <w:t>.</w:t>
      </w:r>
    </w:p>
    <w:p w14:paraId="6C02541A" w14:textId="77777777" w:rsidR="00B66F4B" w:rsidRDefault="00B66F4B" w:rsidP="00553C30">
      <w:pPr>
        <w:pStyle w:val="ListParagraph"/>
        <w:rPr>
          <w:bdr w:val="none" w:sz="0" w:space="0" w:color="auto" w:frame="1"/>
        </w:rPr>
      </w:pPr>
    </w:p>
    <w:p w14:paraId="64E3E369" w14:textId="15981A79" w:rsidR="00B66F4B" w:rsidRDefault="00B66F4B" w:rsidP="00553C30">
      <w:pPr>
        <w:pStyle w:val="ListParagraph"/>
        <w:rPr>
          <w:bdr w:val="none" w:sz="0" w:space="0" w:color="auto" w:frame="1"/>
        </w:rPr>
      </w:pPr>
    </w:p>
    <w:p w14:paraId="073C59F2" w14:textId="5547BADA" w:rsidR="00B66F4B" w:rsidRDefault="00B66F4B" w:rsidP="00B66F4B">
      <w:pPr>
        <w:pStyle w:val="ListParagraph"/>
        <w:numPr>
          <w:ilvl w:val="0"/>
          <w:numId w:val="27"/>
        </w:numPr>
        <w:rPr>
          <w:bdr w:val="none" w:sz="0" w:space="0" w:color="auto" w:frame="1"/>
        </w:rPr>
      </w:pPr>
      <w:r w:rsidRPr="003E386A">
        <w:rPr>
          <w:bdr w:val="none" w:sz="0" w:space="0" w:color="auto" w:frame="1"/>
        </w:rPr>
        <w:t>This information may be used for keeping the records of the customer for any emergency or for any other kind of information.</w:t>
      </w:r>
    </w:p>
    <w:p w14:paraId="7CD602D7" w14:textId="0B3CB727" w:rsidR="00553C30" w:rsidRDefault="00553C30" w:rsidP="00461196">
      <w:pPr>
        <w:pStyle w:val="Heading2"/>
      </w:pPr>
      <w:bookmarkStart w:id="40" w:name="_Toc66707987"/>
      <w:bookmarkStart w:id="41" w:name="_Toc77150331"/>
      <w:bookmarkStart w:id="42" w:name="_Toc77152639"/>
      <w:bookmarkStart w:id="43" w:name="_Toc77169554"/>
      <w:r w:rsidRPr="00095BAA">
        <w:t>P</w:t>
      </w:r>
      <w:bookmarkEnd w:id="40"/>
      <w:r>
        <w:t>roduct features</w:t>
      </w:r>
      <w:bookmarkEnd w:id="41"/>
      <w:bookmarkEnd w:id="42"/>
      <w:bookmarkEnd w:id="43"/>
    </w:p>
    <w:p w14:paraId="2FD96F28" w14:textId="1532ACD2" w:rsidR="00553C30" w:rsidRDefault="00CF2F58" w:rsidP="00553C30">
      <w:r w:rsidRPr="00CF2F58">
        <w:t>The major features of the booking repair shop database system are shown in below entity-relationship model (ERD)</w:t>
      </w:r>
    </w:p>
    <w:p w14:paraId="541CAAFC" w14:textId="31A29B41" w:rsidR="00CF2F58" w:rsidRPr="00095BAA" w:rsidRDefault="00CF2F58" w:rsidP="00553C30">
      <w:r>
        <w:rPr>
          <w:noProof/>
          <w:lang w:eastAsia="ja-JP"/>
        </w:rPr>
        <w:lastRenderedPageBreak/>
        <w:drawing>
          <wp:inline distT="0" distB="0" distL="0" distR="0" wp14:anchorId="462AD8E4" wp14:editId="05D9ED9F">
            <wp:extent cx="5715000" cy="3198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C0B" w14:textId="62B46C3D" w:rsidR="00553C30" w:rsidRDefault="00553C30" w:rsidP="00461196">
      <w:pPr>
        <w:pStyle w:val="Heading2"/>
        <w:rPr>
          <w:bdr w:val="none" w:sz="0" w:space="0" w:color="auto" w:frame="1"/>
        </w:rPr>
      </w:pPr>
      <w:bookmarkStart w:id="44" w:name="_Toc66707988"/>
      <w:bookmarkStart w:id="45" w:name="_Toc77150332"/>
      <w:bookmarkStart w:id="46" w:name="_Toc77152640"/>
      <w:bookmarkStart w:id="47" w:name="_Toc77169555"/>
      <w:r>
        <w:rPr>
          <w:bdr w:val="none" w:sz="0" w:space="0" w:color="auto" w:frame="1"/>
        </w:rPr>
        <w:t>O</w:t>
      </w:r>
      <w:bookmarkEnd w:id="44"/>
      <w:r>
        <w:rPr>
          <w:bdr w:val="none" w:sz="0" w:space="0" w:color="auto" w:frame="1"/>
        </w:rPr>
        <w:t>perating environment</w:t>
      </w:r>
      <w:bookmarkEnd w:id="45"/>
      <w:bookmarkEnd w:id="46"/>
      <w:bookmarkEnd w:id="47"/>
      <w:r>
        <w:rPr>
          <w:bdr w:val="none" w:sz="0" w:space="0" w:color="auto" w:frame="1"/>
        </w:rPr>
        <w:t xml:space="preserve"> </w:t>
      </w:r>
    </w:p>
    <w:p w14:paraId="26C88C06" w14:textId="77777777" w:rsidR="00553C30" w:rsidRPr="00E63E50" w:rsidRDefault="00553C30" w:rsidP="00553C30"/>
    <w:p w14:paraId="76B0767A" w14:textId="2AF2AD5B" w:rsidR="00553C30" w:rsidRPr="00143915" w:rsidRDefault="0030140D" w:rsidP="00553C30">
      <w:pPr>
        <w:shd w:val="clear" w:color="auto" w:fill="FFFFFF"/>
        <w:tabs>
          <w:tab w:val="left" w:pos="720"/>
        </w:tabs>
        <w:textAlignment w:val="baseline"/>
        <w:rPr>
          <w:color w:val="444444"/>
        </w:rPr>
      </w:pPr>
      <w:r w:rsidRPr="0030140D">
        <w:rPr>
          <w:bdr w:val="none" w:sz="0" w:space="0" w:color="auto" w:frame="1"/>
        </w:rPr>
        <w:t>The operating environment for the booking repair shop management system is listed below</w:t>
      </w:r>
      <w:r w:rsidR="00553C30" w:rsidRPr="00143915">
        <w:rPr>
          <w:bdr w:val="none" w:sz="0" w:space="0" w:color="auto" w:frame="1"/>
        </w:rPr>
        <w:t>.  </w:t>
      </w:r>
    </w:p>
    <w:p w14:paraId="6ABE1E47" w14:textId="77777777" w:rsidR="00553C30" w:rsidRPr="00143915" w:rsidRDefault="00553C30" w:rsidP="00553C30">
      <w:pPr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1260"/>
        <w:jc w:val="both"/>
        <w:textAlignment w:val="baseline"/>
        <w:rPr>
          <w:color w:val="444444"/>
        </w:rPr>
      </w:pPr>
      <w:r>
        <w:rPr>
          <w:bdr w:val="none" w:sz="0" w:space="0" w:color="auto" w:frame="1"/>
        </w:rPr>
        <w:t>C</w:t>
      </w:r>
      <w:r w:rsidRPr="00143915">
        <w:rPr>
          <w:bdr w:val="none" w:sz="0" w:space="0" w:color="auto" w:frame="1"/>
        </w:rPr>
        <w:t>lient/server system</w:t>
      </w:r>
    </w:p>
    <w:p w14:paraId="1A9C82A8" w14:textId="77777777" w:rsidR="00553C30" w:rsidRPr="00143915" w:rsidRDefault="00553C30" w:rsidP="00553C30">
      <w:pPr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1260"/>
        <w:jc w:val="both"/>
        <w:textAlignment w:val="baseline"/>
        <w:rPr>
          <w:color w:val="444444"/>
        </w:rPr>
      </w:pPr>
      <w:r w:rsidRPr="00143915">
        <w:rPr>
          <w:bdr w:val="none" w:sz="0" w:space="0" w:color="auto" w:frame="1"/>
        </w:rPr>
        <w:t>Operating system: Android, IOS.</w:t>
      </w:r>
    </w:p>
    <w:p w14:paraId="014D19FD" w14:textId="77777777" w:rsidR="00553C30" w:rsidRPr="00143915" w:rsidRDefault="00553C30" w:rsidP="00553C30">
      <w:pPr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1260"/>
        <w:jc w:val="both"/>
        <w:textAlignment w:val="baseline"/>
        <w:rPr>
          <w:color w:val="444444"/>
        </w:rPr>
      </w:pPr>
      <w:r>
        <w:rPr>
          <w:bdr w:val="none" w:sz="0" w:space="0" w:color="auto" w:frame="1"/>
        </w:rPr>
        <w:t>D</w:t>
      </w:r>
      <w:r w:rsidRPr="00143915">
        <w:rPr>
          <w:bdr w:val="none" w:sz="0" w:space="0" w:color="auto" w:frame="1"/>
        </w:rPr>
        <w:t>atabase: SQL server</w:t>
      </w:r>
    </w:p>
    <w:p w14:paraId="05EA9FCF" w14:textId="7061BFB0" w:rsidR="00553C30" w:rsidRPr="00447A68" w:rsidRDefault="00553C30" w:rsidP="00553C30">
      <w:pPr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1260"/>
        <w:jc w:val="both"/>
        <w:textAlignment w:val="baseline"/>
        <w:rPr>
          <w:color w:val="444444"/>
        </w:rPr>
      </w:pPr>
      <w:r>
        <w:rPr>
          <w:bdr w:val="none" w:sz="0" w:space="0" w:color="auto" w:frame="1"/>
        </w:rPr>
        <w:t>P</w:t>
      </w:r>
      <w:r w:rsidRPr="00143915">
        <w:rPr>
          <w:bdr w:val="none" w:sz="0" w:space="0" w:color="auto" w:frame="1"/>
        </w:rPr>
        <w:t>latform:</w:t>
      </w:r>
      <w:r w:rsidR="00CF2F58">
        <w:rPr>
          <w:bdr w:val="none" w:sz="0" w:space="0" w:color="auto" w:frame="1"/>
        </w:rPr>
        <w:t xml:space="preserve"> </w:t>
      </w:r>
      <w:r w:rsidRPr="00143915">
        <w:rPr>
          <w:bdr w:val="none" w:sz="0" w:space="0" w:color="auto" w:frame="1"/>
        </w:rPr>
        <w:t>.</w:t>
      </w:r>
      <w:r w:rsidR="00CF2F58">
        <w:rPr>
          <w:bdr w:val="none" w:sz="0" w:space="0" w:color="auto" w:frame="1"/>
        </w:rPr>
        <w:t>N</w:t>
      </w:r>
      <w:r w:rsidRPr="00143915">
        <w:rPr>
          <w:bdr w:val="none" w:sz="0" w:space="0" w:color="auto" w:frame="1"/>
        </w:rPr>
        <w:t>et/Java</w:t>
      </w:r>
    </w:p>
    <w:p w14:paraId="150171B7" w14:textId="77777777" w:rsidR="00553C30" w:rsidRPr="003E386A" w:rsidRDefault="00553C30" w:rsidP="00553C30">
      <w:pPr>
        <w:pStyle w:val="ListParagraph"/>
        <w:rPr>
          <w:bdr w:val="none" w:sz="0" w:space="0" w:color="auto" w:frame="1"/>
        </w:rPr>
      </w:pPr>
    </w:p>
    <w:p w14:paraId="73742A37" w14:textId="77777777" w:rsidR="00553C30" w:rsidRPr="00553C30" w:rsidRDefault="00553C30" w:rsidP="00553C30"/>
    <w:p w14:paraId="4A846B69" w14:textId="0575235F" w:rsidR="0050513B" w:rsidRDefault="0051524F" w:rsidP="00461196">
      <w:pPr>
        <w:pStyle w:val="Heading1"/>
        <w:numPr>
          <w:ilvl w:val="0"/>
          <w:numId w:val="33"/>
        </w:numPr>
      </w:pPr>
      <w:bookmarkStart w:id="48" w:name="_Toc521150203"/>
      <w:bookmarkStart w:id="49" w:name="_Toc77150333"/>
      <w:bookmarkStart w:id="50" w:name="_Toc77152641"/>
      <w:bookmarkStart w:id="51" w:name="_Toc77169556"/>
      <w:r>
        <w:lastRenderedPageBreak/>
        <w:t>FUNCTIONAL</w:t>
      </w:r>
      <w:r w:rsidR="0050513B">
        <w:t xml:space="preserve"> Requirements</w:t>
      </w:r>
      <w:bookmarkEnd w:id="48"/>
      <w:bookmarkEnd w:id="49"/>
      <w:bookmarkEnd w:id="50"/>
      <w:bookmarkEnd w:id="51"/>
      <w:r w:rsidR="0050513B">
        <w:t xml:space="preserve"> </w:t>
      </w:r>
    </w:p>
    <w:p w14:paraId="551968B2" w14:textId="43ECC27D" w:rsidR="00B62447" w:rsidRDefault="003F3A31" w:rsidP="00461196">
      <w:pPr>
        <w:pStyle w:val="Heading2"/>
      </w:pPr>
      <w:bookmarkStart w:id="52" w:name="_Toc182904437"/>
      <w:bookmarkStart w:id="53" w:name="_Toc183849051"/>
      <w:bookmarkStart w:id="54" w:name="_Toc211613194"/>
      <w:bookmarkStart w:id="55" w:name="_Toc77150334"/>
      <w:bookmarkStart w:id="56" w:name="_Toc77152642"/>
      <w:bookmarkStart w:id="57" w:name="_Toc77169557"/>
      <w:r w:rsidRPr="00D40BE3">
        <w:t>Use Cases Diagram</w:t>
      </w:r>
      <w:bookmarkEnd w:id="52"/>
      <w:bookmarkEnd w:id="53"/>
      <w:bookmarkEnd w:id="54"/>
      <w:bookmarkEnd w:id="55"/>
      <w:bookmarkEnd w:id="56"/>
      <w:bookmarkEnd w:id="57"/>
    </w:p>
    <w:p w14:paraId="05BC4DAE" w14:textId="4AD26B21" w:rsidR="001E6291" w:rsidRPr="001E6291" w:rsidRDefault="00946D29" w:rsidP="00946D29">
      <w:pPr>
        <w:ind w:left="0"/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BB27139" wp14:editId="13F11138">
            <wp:extent cx="5660775" cy="36279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2222"/>
                    <a:stretch/>
                  </pic:blipFill>
                  <pic:spPr bwMode="auto">
                    <a:xfrm>
                      <a:off x="0" y="0"/>
                      <a:ext cx="5671534" cy="363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9410" w14:textId="227E57A8" w:rsidR="001E6291" w:rsidRDefault="001E6291" w:rsidP="00461196">
      <w:pPr>
        <w:pStyle w:val="Heading2"/>
      </w:pPr>
      <w:bookmarkStart w:id="58" w:name="_Toc77152643"/>
      <w:bookmarkStart w:id="59" w:name="_Toc77169558"/>
      <w:r w:rsidRPr="001E6291">
        <w:t>View profile</w:t>
      </w:r>
      <w:bookmarkEnd w:id="58"/>
      <w:bookmarkEnd w:id="59"/>
    </w:p>
    <w:p w14:paraId="63F59E92" w14:textId="27CD0C66" w:rsidR="00286AB9" w:rsidRDefault="00286AB9" w:rsidP="00286AB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67914C6" wp14:editId="7E1ED408">
            <wp:extent cx="3054350" cy="1076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442" cy="10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9C2A86" w:rsidRPr="009C2A86" w14:paraId="46BF304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786AE8E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8771222" w14:textId="5BFF744C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905CD3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001</w:t>
            </w:r>
          </w:p>
          <w:p w14:paraId="4AFF7F30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9C2A86" w:rsidRPr="009C2A86" w14:paraId="6060FF3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ACC7F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78AC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UC001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A21076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E5EA1" w14:textId="3952E5E4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 w:rsidR="0022071A"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C2A86" w:rsidRPr="009C2A86" w14:paraId="7CCE039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2B815A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E1F28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View profile</w:t>
            </w:r>
          </w:p>
        </w:tc>
      </w:tr>
      <w:tr w:rsidR="009C2A86" w:rsidRPr="009C2A86" w14:paraId="39668C0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6DA62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D0E33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9C2A86" w:rsidRPr="009C2A86" w14:paraId="27D5556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179A2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286D0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30/06/2021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ACAE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7DF7B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9C2A86" w:rsidRPr="009C2A86" w14:paraId="531AC3F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E3A945B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85A4085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Authenticated user</w:t>
            </w:r>
          </w:p>
          <w:p w14:paraId="696A29D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8D53E02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authenticated user to view the profile.</w:t>
            </w:r>
          </w:p>
          <w:p w14:paraId="17B89F15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20BB9FA1" w14:textId="36ED07CC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view the profile.</w:t>
            </w:r>
          </w:p>
          <w:p w14:paraId="58E7A367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49747DEF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touches the “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View profile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151019A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5B52816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must log in.</w:t>
            </w:r>
          </w:p>
          <w:p w14:paraId="31CF969B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an internet connection.</w:t>
            </w:r>
          </w:p>
          <w:p w14:paraId="03D17E25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6E11002" w14:textId="1B88C514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The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can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view</w:t>
            </w:r>
            <w:r w:rsidR="00A3209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the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profiles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0E394A34" w14:textId="6E22B595" w:rsidR="009C2A86" w:rsidRPr="009C2A86" w:rsidRDefault="009C2A86" w:rsidP="006258DF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46E0622A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22"/>
              <w:gridCol w:w="4275"/>
            </w:tblGrid>
            <w:tr w:rsidR="009C2A86" w:rsidRPr="009C2A86" w14:paraId="6E1CFE4B" w14:textId="77777777" w:rsidTr="00D11B64">
              <w:tc>
                <w:tcPr>
                  <w:tcW w:w="867" w:type="dxa"/>
                </w:tcPr>
                <w:p w14:paraId="2922C4B8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5E18A0E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287A124E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9C2A86" w:rsidRPr="009C2A86" w14:paraId="6A6505AC" w14:textId="77777777" w:rsidTr="00D11B64">
              <w:trPr>
                <w:trHeight w:val="2078"/>
              </w:trPr>
              <w:tc>
                <w:tcPr>
                  <w:tcW w:w="867" w:type="dxa"/>
                </w:tcPr>
                <w:p w14:paraId="695479C8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68D0D548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a</w:t>
                  </w:r>
                  <w:r w:rsidRPr="009C2A86">
                    <w:rPr>
                      <w:bCs/>
                      <w:iCs/>
                      <w:sz w:val="22"/>
                      <w:szCs w:val="22"/>
                    </w:rPr>
                    <w:t>uthenticated user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 xml:space="preserve"> touches the “</w:t>
                  </w:r>
                  <w:r w:rsidRPr="009C2A86">
                    <w:rPr>
                      <w:sz w:val="22"/>
                      <w:szCs w:val="22"/>
                    </w:rPr>
                    <w:t>View profile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 button.</w:t>
                  </w:r>
                </w:p>
              </w:tc>
              <w:tc>
                <w:tcPr>
                  <w:tcW w:w="4463" w:type="dxa"/>
                </w:tcPr>
                <w:p w14:paraId="2E930D04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system displays a</w:t>
                  </w:r>
                  <w:r w:rsidRPr="009C2A86">
                    <w:rPr>
                      <w:bCs/>
                      <w:iCs/>
                      <w:sz w:val="22"/>
                      <w:szCs w:val="22"/>
                    </w:rPr>
                    <w:t>uthenticated user</w:t>
                  </w:r>
                  <w:r w:rsidRPr="009C2A86">
                    <w:rPr>
                      <w:sz w:val="22"/>
                      <w:szCs w:val="22"/>
                    </w:rPr>
                    <w:t xml:space="preserve"> information:</w:t>
                  </w:r>
                </w:p>
                <w:p w14:paraId="5A670E78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Customer name</w:t>
                  </w:r>
                </w:p>
                <w:p w14:paraId="3EA2FE64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Phone number</w:t>
                  </w:r>
                </w:p>
                <w:p w14:paraId="0E061248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Address</w:t>
                  </w:r>
                </w:p>
                <w:p w14:paraId="19F8005E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Email</w:t>
                  </w:r>
                </w:p>
                <w:p w14:paraId="5A32D011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Image</w:t>
                  </w:r>
                </w:p>
              </w:tc>
            </w:tr>
          </w:tbl>
          <w:p w14:paraId="40978E1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11331D2B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0F2A40E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278C9816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7B34627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3972EEC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29EFC4AA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E5878A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71FA24EA" w14:textId="77777777" w:rsidR="009C2A86" w:rsidRPr="009C2A86" w:rsidRDefault="009C2A86" w:rsidP="009C2A86">
      <w:pPr>
        <w:ind w:left="0"/>
        <w:rPr>
          <w:lang w:val="vi-VN"/>
        </w:rPr>
      </w:pPr>
    </w:p>
    <w:p w14:paraId="35DE6FCE" w14:textId="147BAE0C" w:rsidR="009C2A86" w:rsidRDefault="009C2A86" w:rsidP="009C2A86">
      <w:pPr>
        <w:pStyle w:val="Heading2"/>
      </w:pPr>
      <w:bookmarkStart w:id="60" w:name="_Toc77152644"/>
      <w:bookmarkStart w:id="61" w:name="_Toc77169559"/>
      <w:r w:rsidRPr="00286AB9">
        <w:t>Edit profile</w:t>
      </w:r>
      <w:bookmarkEnd w:id="60"/>
      <w:bookmarkEnd w:id="61"/>
    </w:p>
    <w:p w14:paraId="67D0B41C" w14:textId="544366AA" w:rsidR="009C2A86" w:rsidRDefault="009C2A86" w:rsidP="009C2A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F48CC69" wp14:editId="06D6C41F">
            <wp:extent cx="3714750" cy="8199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900" cy="8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3"/>
        <w:gridCol w:w="2452"/>
        <w:gridCol w:w="1144"/>
        <w:gridCol w:w="759"/>
        <w:gridCol w:w="2132"/>
      </w:tblGrid>
      <w:tr w:rsidR="009C2A86" w:rsidRPr="009C2A86" w14:paraId="18A8C59E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39742CB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CEA3E3D" w14:textId="5D4081DB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905CD3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905CD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2</w:t>
            </w:r>
          </w:p>
          <w:p w14:paraId="6162717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9C2A86" w:rsidRPr="009C2A86" w14:paraId="0CAC861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B205E2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6D84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UC002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AE468E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59B1D" w14:textId="3D916298" w:rsidR="009C2A86" w:rsidRPr="009C2A86" w:rsidRDefault="0022071A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C2A86" w:rsidRPr="009C2A86" w14:paraId="4C867F4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A12966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105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Edit profile</w:t>
            </w:r>
          </w:p>
        </w:tc>
      </w:tr>
      <w:tr w:rsidR="009C2A86" w:rsidRPr="009C2A86" w14:paraId="12C4F45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CC8E51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CB1FC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9C2A86" w:rsidRPr="009C2A86" w14:paraId="6934693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DEF870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DAF11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30/06/2021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61D281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5629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9C2A86" w:rsidRPr="009C2A86" w14:paraId="01E81A6B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AB53075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410CB4D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Authenticated user</w:t>
            </w:r>
          </w:p>
          <w:p w14:paraId="035417CD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4C21CA3F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This use case allows the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to e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dit the profile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.</w:t>
            </w:r>
          </w:p>
          <w:p w14:paraId="4758A443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2EA272DC" w14:textId="40E7023D" w:rsidR="009C2A86" w:rsidRPr="009C2A86" w:rsidRDefault="00C66481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66481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authenticated user can edit the profile.</w:t>
            </w:r>
          </w:p>
          <w:p w14:paraId="291D3791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60E980C1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touches the “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Edit profile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78FD4619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777330E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uthenticated user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must log in.</w:t>
            </w:r>
          </w:p>
          <w:p w14:paraId="22EE713C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sz w:val="22"/>
                <w:szCs w:val="22"/>
                <w:shd w:val="clear" w:color="auto" w:fill="FFFFFF"/>
                <w:lang w:eastAsia="ja-JP"/>
              </w:rPr>
              <w:t xml:space="preserve">The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uthenticated user must view 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profile.</w:t>
            </w:r>
          </w:p>
          <w:p w14:paraId="307AD9C6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9C2A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40145A3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The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can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edit the profile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5ED29C98" w14:textId="71CDA4A5" w:rsidR="006258DF" w:rsidRPr="009C2A86" w:rsidRDefault="009C2A86" w:rsidP="006258DF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136C9058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"/>
              <w:tblW w:w="0" w:type="auto"/>
              <w:tblLook w:val="04A0" w:firstRow="1" w:lastRow="0" w:firstColumn="1" w:lastColumn="0" w:noHBand="0" w:noVBand="1"/>
            </w:tblPr>
            <w:tblGrid>
              <w:gridCol w:w="851"/>
              <w:gridCol w:w="3361"/>
              <w:gridCol w:w="4538"/>
            </w:tblGrid>
            <w:tr w:rsidR="009C2A86" w:rsidRPr="009C2A86" w14:paraId="4E5CC20E" w14:textId="77777777" w:rsidTr="00D11B64">
              <w:tc>
                <w:tcPr>
                  <w:tcW w:w="867" w:type="dxa"/>
                </w:tcPr>
                <w:p w14:paraId="46EA4E59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510" w:type="dxa"/>
                </w:tcPr>
                <w:p w14:paraId="25CC76AA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733" w:type="dxa"/>
                </w:tcPr>
                <w:p w14:paraId="2FF1126E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9C2A86" w:rsidRPr="009C2A86" w14:paraId="6A78B3C2" w14:textId="77777777" w:rsidTr="00D11B64">
              <w:trPr>
                <w:trHeight w:val="2519"/>
              </w:trPr>
              <w:tc>
                <w:tcPr>
                  <w:tcW w:w="867" w:type="dxa"/>
                </w:tcPr>
                <w:p w14:paraId="578D607C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510" w:type="dxa"/>
                </w:tcPr>
                <w:p w14:paraId="65BB673C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a</w:t>
                  </w:r>
                  <w:r w:rsidRPr="009C2A86">
                    <w:rPr>
                      <w:bCs/>
                      <w:iCs/>
                      <w:sz w:val="22"/>
                      <w:szCs w:val="22"/>
                    </w:rPr>
                    <w:t>uthenticated user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 xml:space="preserve"> touches the “</w:t>
                  </w:r>
                  <w:r w:rsidRPr="009C2A86">
                    <w:rPr>
                      <w:sz w:val="22"/>
                      <w:szCs w:val="22"/>
                    </w:rPr>
                    <w:t>E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dit profile” button.</w:t>
                  </w:r>
                </w:p>
              </w:tc>
              <w:tc>
                <w:tcPr>
                  <w:tcW w:w="4733" w:type="dxa"/>
                </w:tcPr>
                <w:p w14:paraId="6174621B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48E48292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Customer name: textbox, type: string, required.</w:t>
                  </w:r>
                </w:p>
                <w:p w14:paraId="0171EFF0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Phone number: textbox, type: number, required.</w:t>
                  </w:r>
                </w:p>
                <w:p w14:paraId="0B0E75F3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Address: textbox, type: string, required.</w:t>
                  </w:r>
                </w:p>
                <w:p w14:paraId="44CFA1C0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Email: textbox, type: string, required.</w:t>
                  </w:r>
                </w:p>
                <w:p w14:paraId="6C7D2A1C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Image: picture box, type: .jpg, required.</w:t>
                  </w:r>
                </w:p>
                <w:p w14:paraId="18C57726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9C2A86" w:rsidRPr="009C2A86" w14:paraId="257D9536" w14:textId="77777777" w:rsidTr="00D11B64">
              <w:trPr>
                <w:trHeight w:val="1610"/>
              </w:trPr>
              <w:tc>
                <w:tcPr>
                  <w:tcW w:w="867" w:type="dxa"/>
                </w:tcPr>
                <w:p w14:paraId="33951A34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14:paraId="7A1B18F9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bCs/>
                      <w:iCs/>
                      <w:sz w:val="22"/>
                      <w:szCs w:val="22"/>
                    </w:rPr>
                    <w:t>Authenticated user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 xml:space="preserve"> </w:t>
                  </w:r>
                  <w:r w:rsidRPr="009C2A86">
                    <w:rPr>
                      <w:sz w:val="22"/>
                      <w:szCs w:val="22"/>
                    </w:rPr>
                    <w:t>enters information and clicks the button “Submit”.</w:t>
                  </w:r>
                </w:p>
              </w:tc>
              <w:tc>
                <w:tcPr>
                  <w:tcW w:w="4733" w:type="dxa"/>
                </w:tcPr>
                <w:p w14:paraId="7C9A11B9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 xml:space="preserve">The system checks the information entered by the 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a</w:t>
                  </w:r>
                  <w:r w:rsidRPr="009C2A86">
                    <w:rPr>
                      <w:bCs/>
                      <w:iCs/>
                      <w:sz w:val="22"/>
                      <w:szCs w:val="22"/>
                    </w:rPr>
                    <w:t>uthenticated user.</w:t>
                  </w:r>
                </w:p>
                <w:p w14:paraId="3DA6DD6B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system will update authenticated user information.</w:t>
                  </w:r>
                </w:p>
                <w:p w14:paraId="45892B69" w14:textId="77777777" w:rsidR="009C2A86" w:rsidRPr="009C2A86" w:rsidRDefault="009C2A86" w:rsidP="009C2A86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system displays a successful message: “Edit profile successfully”</w:t>
                  </w:r>
                </w:p>
                <w:p w14:paraId="3A53374F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[Exception 1, 2, 3, 4, 5]</w:t>
                  </w:r>
                </w:p>
              </w:tc>
            </w:tr>
          </w:tbl>
          <w:p w14:paraId="5DD20558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D23DACE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438E08DF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3"/>
              <w:tblW w:w="8778" w:type="dxa"/>
              <w:tblLook w:val="04A0" w:firstRow="1" w:lastRow="0" w:firstColumn="1" w:lastColumn="0" w:noHBand="0" w:noVBand="1"/>
            </w:tblPr>
            <w:tblGrid>
              <w:gridCol w:w="835"/>
              <w:gridCol w:w="3360"/>
              <w:gridCol w:w="4583"/>
            </w:tblGrid>
            <w:tr w:rsidR="009C2A86" w:rsidRPr="009C2A86" w14:paraId="33EF8AA4" w14:textId="77777777" w:rsidTr="009C2A86">
              <w:trPr>
                <w:trHeight w:val="277"/>
              </w:trPr>
              <w:tc>
                <w:tcPr>
                  <w:tcW w:w="835" w:type="dxa"/>
                </w:tcPr>
                <w:p w14:paraId="3AF72C67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360" w:type="dxa"/>
                </w:tcPr>
                <w:p w14:paraId="376F39A5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583" w:type="dxa"/>
                </w:tcPr>
                <w:p w14:paraId="41033AB2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9C2A86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9C2A86" w:rsidRPr="009C2A86" w14:paraId="0BB013C1" w14:textId="77777777" w:rsidTr="009C2A86">
              <w:trPr>
                <w:trHeight w:val="555"/>
              </w:trPr>
              <w:tc>
                <w:tcPr>
                  <w:tcW w:w="835" w:type="dxa"/>
                  <w:vAlign w:val="center"/>
                </w:tcPr>
                <w:p w14:paraId="07A69677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bookmarkStart w:id="62" w:name="_Hlk76984381"/>
                  <w:r w:rsidRPr="009C2A86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360" w:type="dxa"/>
                </w:tcPr>
                <w:p w14:paraId="1CE70164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Name is empty or longer than 50 characters</w:t>
                  </w:r>
                </w:p>
              </w:tc>
              <w:tc>
                <w:tcPr>
                  <w:tcW w:w="4583" w:type="dxa"/>
                </w:tcPr>
                <w:p w14:paraId="652D089B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iCs/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The name cannot be empty and less than 50 characters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9C2A86" w:rsidRPr="009C2A86" w14:paraId="491D7508" w14:textId="77777777" w:rsidTr="009C2A86">
              <w:trPr>
                <w:trHeight w:val="545"/>
              </w:trPr>
              <w:tc>
                <w:tcPr>
                  <w:tcW w:w="835" w:type="dxa"/>
                  <w:vAlign w:val="center"/>
                </w:tcPr>
                <w:p w14:paraId="7CF286BC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360" w:type="dxa"/>
                </w:tcPr>
                <w:p w14:paraId="7F27E044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Phone number less than 10 digits or more than 12 digits</w:t>
                  </w:r>
                </w:p>
              </w:tc>
              <w:tc>
                <w:tcPr>
                  <w:tcW w:w="4583" w:type="dxa"/>
                </w:tcPr>
                <w:p w14:paraId="37D38837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Phone number must than 10 digits or less 12 digits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9C2A86" w:rsidRPr="009C2A86" w14:paraId="089E0203" w14:textId="77777777" w:rsidTr="009C2A86">
              <w:trPr>
                <w:trHeight w:val="555"/>
              </w:trPr>
              <w:tc>
                <w:tcPr>
                  <w:tcW w:w="835" w:type="dxa"/>
                  <w:vAlign w:val="center"/>
                </w:tcPr>
                <w:p w14:paraId="0A1F7F96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360" w:type="dxa"/>
                </w:tcPr>
                <w:p w14:paraId="756E6280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The address is empty or longer than 100 characters</w:t>
                  </w:r>
                </w:p>
              </w:tc>
              <w:tc>
                <w:tcPr>
                  <w:tcW w:w="4583" w:type="dxa"/>
                </w:tcPr>
                <w:p w14:paraId="26C5AD81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The address must not empty and less than 100 characters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9C2A86" w:rsidRPr="009C2A86" w14:paraId="7732149B" w14:textId="77777777" w:rsidTr="009C2A86">
              <w:trPr>
                <w:trHeight w:val="555"/>
              </w:trPr>
              <w:tc>
                <w:tcPr>
                  <w:tcW w:w="835" w:type="dxa"/>
                  <w:vAlign w:val="center"/>
                </w:tcPr>
                <w:p w14:paraId="30BFDFE4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360" w:type="dxa"/>
                </w:tcPr>
                <w:p w14:paraId="4BFD0D83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Email is empty or longer than 100 characters</w:t>
                  </w:r>
                </w:p>
              </w:tc>
              <w:tc>
                <w:tcPr>
                  <w:tcW w:w="4583" w:type="dxa"/>
                </w:tcPr>
                <w:p w14:paraId="45FC32B5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The email must not empty and less than 100 characters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9C2A86" w:rsidRPr="009C2A86" w14:paraId="4A7A17C6" w14:textId="77777777" w:rsidTr="009C2A86">
              <w:trPr>
                <w:trHeight w:val="582"/>
              </w:trPr>
              <w:tc>
                <w:tcPr>
                  <w:tcW w:w="835" w:type="dxa"/>
                  <w:vAlign w:val="center"/>
                </w:tcPr>
                <w:p w14:paraId="574D69C1" w14:textId="77777777" w:rsidR="009C2A86" w:rsidRPr="009C2A86" w:rsidRDefault="009C2A86" w:rsidP="009C2A86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360" w:type="dxa"/>
                </w:tcPr>
                <w:p w14:paraId="4FDEFD3C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9C2A86">
                    <w:rPr>
                      <w:sz w:val="22"/>
                      <w:szCs w:val="22"/>
                    </w:rPr>
                    <w:t>Images is empty</w:t>
                  </w:r>
                </w:p>
              </w:tc>
              <w:tc>
                <w:tcPr>
                  <w:tcW w:w="4583" w:type="dxa"/>
                </w:tcPr>
                <w:p w14:paraId="38A5C4C2" w14:textId="77777777" w:rsidR="009C2A86" w:rsidRPr="009C2A86" w:rsidRDefault="009C2A86" w:rsidP="009C2A86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9C2A86">
                    <w:rPr>
                      <w:iCs/>
                      <w:sz w:val="22"/>
                      <w:szCs w:val="22"/>
                    </w:rPr>
                    <w:t>The i</w:t>
                  </w:r>
                  <w:r w:rsidRPr="009C2A86">
                    <w:rPr>
                      <w:sz w:val="22"/>
                      <w:szCs w:val="22"/>
                    </w:rPr>
                    <w:t xml:space="preserve">mages </w:t>
                  </w:r>
                  <w:r w:rsidRPr="009C2A86">
                    <w:rPr>
                      <w:iCs/>
                      <w:sz w:val="22"/>
                      <w:szCs w:val="22"/>
                    </w:rPr>
                    <w:t>must be selected</w:t>
                  </w:r>
                  <w:r w:rsidRPr="009C2A86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bookmarkEnd w:id="62"/>
          <w:p w14:paraId="48EEE3D7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FA791F0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Edit profile</w:t>
            </w: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 extend v</w:t>
            </w: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iew profile</w:t>
            </w:r>
          </w:p>
          <w:p w14:paraId="2A966E12" w14:textId="77777777" w:rsidR="009C2A86" w:rsidRPr="009C2A86" w:rsidRDefault="009C2A86" w:rsidP="009C2A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8095FC2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authenticated user must be checked such as: name, phone, address, email, image.</w:t>
            </w:r>
          </w:p>
          <w:p w14:paraId="4AAB90A9" w14:textId="77777777" w:rsidR="009C2A86" w:rsidRPr="009C2A86" w:rsidRDefault="009C2A86" w:rsidP="009C2A86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a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uthenticated user </w:t>
            </w:r>
            <w:r w:rsidRPr="009C2A86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9C2A86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32D96E8C" w14:textId="77777777" w:rsidR="009C2A86" w:rsidRPr="009C2A86" w:rsidRDefault="009C2A86" w:rsidP="009C2A86">
            <w:pPr>
              <w:spacing w:before="0" w:after="160" w:line="259" w:lineRule="auto"/>
              <w:ind w:left="27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          + Success: The profile will be edit with the input information.</w:t>
            </w:r>
          </w:p>
          <w:p w14:paraId="5A72D1D1" w14:textId="77777777" w:rsidR="009C2A86" w:rsidRPr="009C2A86" w:rsidRDefault="009C2A86" w:rsidP="009C2A86">
            <w:pPr>
              <w:spacing w:before="0" w:after="160" w:line="259" w:lineRule="auto"/>
              <w:ind w:left="630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</w:tc>
      </w:tr>
    </w:tbl>
    <w:p w14:paraId="38C6789A" w14:textId="77777777" w:rsidR="009C2A86" w:rsidRPr="009C2A86" w:rsidRDefault="009C2A86" w:rsidP="009C2A86"/>
    <w:p w14:paraId="1825E39A" w14:textId="58D50A4C" w:rsidR="009C2A86" w:rsidRDefault="00201EC4" w:rsidP="00201EC4">
      <w:pPr>
        <w:pStyle w:val="Heading2"/>
      </w:pPr>
      <w:bookmarkStart w:id="63" w:name="_Toc77152645"/>
      <w:bookmarkStart w:id="64" w:name="_Toc77169560"/>
      <w:r w:rsidRPr="00201EC4">
        <w:lastRenderedPageBreak/>
        <w:t>Log out</w:t>
      </w:r>
      <w:bookmarkEnd w:id="63"/>
      <w:bookmarkEnd w:id="64"/>
    </w:p>
    <w:p w14:paraId="7FF8FA0B" w14:textId="3F5CF186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7205E76" wp14:editId="4FD498AD">
            <wp:extent cx="2635250" cy="124726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6398" cy="12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01EC4" w:rsidRPr="00201EC4" w14:paraId="04BECB0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9AA382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237CCFC" w14:textId="7E3E360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6258DF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6258DF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3</w:t>
            </w:r>
          </w:p>
          <w:p w14:paraId="11BFC39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45A1A81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8073B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CE1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UC003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C3E7B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CD4EF" w14:textId="0ADDDBCE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4EACE31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B98CC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CBF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Log out</w:t>
            </w:r>
          </w:p>
        </w:tc>
      </w:tr>
      <w:tr w:rsidR="00201EC4" w:rsidRPr="00201EC4" w14:paraId="3DB7294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90450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80A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36EF1C0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B6861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40F2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0543D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8B40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48560D3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E12135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67C437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Authenticated user</w:t>
            </w:r>
          </w:p>
          <w:p w14:paraId="4836520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6F4B54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This use case allows the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a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 log out.</w:t>
            </w:r>
          </w:p>
          <w:p w14:paraId="54DC02A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175E4C36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log out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179E660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32BD9734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authenticated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touches the “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Log out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2E5E6C4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76B9C3A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must log in.</w:t>
            </w:r>
          </w:p>
          <w:p w14:paraId="76555A1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632CDF3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4B7C037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6F9CE44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log out</w:t>
            </w: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70EF97DE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32A2128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4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38"/>
              <w:gridCol w:w="4258"/>
            </w:tblGrid>
            <w:tr w:rsidR="00201EC4" w:rsidRPr="00201EC4" w14:paraId="71379631" w14:textId="77777777" w:rsidTr="00D11B64">
              <w:tc>
                <w:tcPr>
                  <w:tcW w:w="867" w:type="dxa"/>
                </w:tcPr>
                <w:p w14:paraId="0EAD16F7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bookmarkStart w:id="65" w:name="_Hlk76984007"/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2156C05F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181ED0A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526BEB32" w14:textId="77777777" w:rsidTr="00D11B64">
              <w:trPr>
                <w:trHeight w:val="728"/>
              </w:trPr>
              <w:tc>
                <w:tcPr>
                  <w:tcW w:w="867" w:type="dxa"/>
                </w:tcPr>
                <w:p w14:paraId="7C89DBD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780" w:type="dxa"/>
                </w:tcPr>
                <w:p w14:paraId="4FC3EC06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bCs/>
                      <w:iCs/>
                      <w:sz w:val="22"/>
                      <w:szCs w:val="22"/>
                    </w:rPr>
                    <w:t>Authenticated user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 xml:space="preserve"> </w:t>
                  </w:r>
                  <w:r w:rsidRPr="00201EC4">
                    <w:rPr>
                      <w:sz w:val="22"/>
                      <w:szCs w:val="22"/>
                    </w:rPr>
                    <w:t>presses the button “Log out”</w:t>
                  </w:r>
                </w:p>
              </w:tc>
              <w:tc>
                <w:tcPr>
                  <w:tcW w:w="4463" w:type="dxa"/>
                </w:tcPr>
                <w:p w14:paraId="2A427414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log out the user.</w:t>
                  </w:r>
                </w:p>
              </w:tc>
            </w:tr>
          </w:tbl>
          <w:bookmarkEnd w:id="65"/>
          <w:p w14:paraId="112AC56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30E35A3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D0864A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60ABD8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516A45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0AC4AF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3CC4D50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62C30B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6BAA6CFB" w14:textId="77777777" w:rsidR="00201EC4" w:rsidRPr="00201EC4" w:rsidRDefault="00201EC4" w:rsidP="00201EC4">
      <w:pPr>
        <w:ind w:left="0"/>
        <w:rPr>
          <w:lang w:val="vi-VN"/>
        </w:rPr>
      </w:pPr>
    </w:p>
    <w:p w14:paraId="16F36ACB" w14:textId="048A17A4" w:rsidR="00201EC4" w:rsidRDefault="00201EC4" w:rsidP="00201EC4">
      <w:pPr>
        <w:pStyle w:val="Heading2"/>
      </w:pPr>
      <w:bookmarkStart w:id="66" w:name="_Toc77152646"/>
      <w:bookmarkStart w:id="67" w:name="_Toc77169561"/>
      <w:r w:rsidRPr="00201EC4">
        <w:t>Get notification</w:t>
      </w:r>
      <w:bookmarkEnd w:id="66"/>
      <w:bookmarkEnd w:id="67"/>
    </w:p>
    <w:p w14:paraId="40B998C3" w14:textId="6E0E62D8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CD82877" wp14:editId="5B950817">
            <wp:extent cx="2952750" cy="9182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954" cy="92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01EC4" w:rsidRPr="00201EC4" w14:paraId="2C199D4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5DB61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92039C0" w14:textId="37F0F8EC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6258DF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6258DF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4</w:t>
            </w:r>
          </w:p>
          <w:p w14:paraId="04542B9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542CD06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B330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E7BA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UC004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E9F03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112D8" w14:textId="1CCBBFD6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28490F2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438A2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7133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Get notification</w:t>
            </w:r>
          </w:p>
        </w:tc>
      </w:tr>
      <w:tr w:rsidR="00201EC4" w:rsidRPr="00201EC4" w14:paraId="4306FBC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D733D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CB5C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4D521E5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DF68CD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6C64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70D96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FF40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4771A1E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63C3D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85D7BE1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Authenticated user.</w:t>
            </w:r>
          </w:p>
          <w:p w14:paraId="25663FF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5EB1407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a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to g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et the notification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.</w:t>
            </w:r>
          </w:p>
          <w:p w14:paraId="510335F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Goal:</w:t>
            </w:r>
          </w:p>
          <w:p w14:paraId="03399CD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g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et the notification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5443D89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49D856C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N/A</w:t>
            </w:r>
          </w:p>
          <w:p w14:paraId="0B85AC7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2363676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a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must log in.</w:t>
            </w:r>
          </w:p>
          <w:p w14:paraId="2007C1C6" w14:textId="5550B830" w:rsidR="00201EC4" w:rsidRPr="00201EC4" w:rsidRDefault="00201EC4" w:rsidP="006258DF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64A1967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2616C67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a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uthenticated user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can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g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et the notification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52C7F47B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5BFAF03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5"/>
              <w:tblW w:w="8698" w:type="dxa"/>
              <w:tblLook w:val="04A0" w:firstRow="1" w:lastRow="0" w:firstColumn="1" w:lastColumn="0" w:noHBand="0" w:noVBand="1"/>
            </w:tblPr>
            <w:tblGrid>
              <w:gridCol w:w="910"/>
              <w:gridCol w:w="3555"/>
              <w:gridCol w:w="4233"/>
            </w:tblGrid>
            <w:tr w:rsidR="00201EC4" w:rsidRPr="00201EC4" w14:paraId="55E28B40" w14:textId="77777777" w:rsidTr="00201EC4">
              <w:trPr>
                <w:trHeight w:val="290"/>
              </w:trPr>
              <w:tc>
                <w:tcPr>
                  <w:tcW w:w="910" w:type="dxa"/>
                  <w:vAlign w:val="center"/>
                </w:tcPr>
                <w:p w14:paraId="44DD7C04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555" w:type="dxa"/>
                </w:tcPr>
                <w:p w14:paraId="7FEB74B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233" w:type="dxa"/>
                </w:tcPr>
                <w:p w14:paraId="06E9E42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236C4808" w14:textId="77777777" w:rsidTr="00201EC4">
              <w:trPr>
                <w:trHeight w:val="685"/>
              </w:trPr>
              <w:tc>
                <w:tcPr>
                  <w:tcW w:w="910" w:type="dxa"/>
                  <w:vAlign w:val="center"/>
                </w:tcPr>
                <w:p w14:paraId="6F05035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555" w:type="dxa"/>
                </w:tcPr>
                <w:p w14:paraId="2E5E32CB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233" w:type="dxa"/>
                </w:tcPr>
                <w:p w14:paraId="6ECF57E8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display a message to the user</w:t>
                  </w:r>
                </w:p>
              </w:tc>
            </w:tr>
          </w:tbl>
          <w:p w14:paraId="0C14325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DDC593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956BD5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5FAA74E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9542BB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D1D1AB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0096AA2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F0AABE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38F2DB9A" w14:textId="77777777" w:rsidR="00201EC4" w:rsidRPr="00201EC4" w:rsidRDefault="00201EC4" w:rsidP="00201EC4">
      <w:pPr>
        <w:rPr>
          <w:lang w:val="vi-VN"/>
        </w:rPr>
      </w:pPr>
    </w:p>
    <w:p w14:paraId="127FF254" w14:textId="45C80AE7" w:rsidR="00201EC4" w:rsidRDefault="00201EC4" w:rsidP="00201EC4">
      <w:pPr>
        <w:pStyle w:val="Heading2"/>
      </w:pPr>
      <w:bookmarkStart w:id="68" w:name="_Toc77152647"/>
      <w:bookmarkStart w:id="69" w:name="_Toc77169562"/>
      <w:r w:rsidRPr="00201EC4">
        <w:t>Register bike</w:t>
      </w:r>
      <w:bookmarkEnd w:id="68"/>
      <w:bookmarkEnd w:id="69"/>
    </w:p>
    <w:p w14:paraId="26571557" w14:textId="72F5B25A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3C0ADE8" wp14:editId="51DC837C">
            <wp:extent cx="2025446" cy="76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3515" cy="7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DD04" w14:textId="6F415FCF" w:rsidR="007818A9" w:rsidRDefault="00201EC4" w:rsidP="007818A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E17865D" wp14:editId="578A6245">
            <wp:extent cx="3205807" cy="6887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945" cy="6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01EC4" w:rsidRPr="00201EC4" w14:paraId="3F577EE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A30E0E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0305250" w14:textId="4E973BB2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6258DF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6258DF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5</w:t>
            </w:r>
          </w:p>
          <w:p w14:paraId="78D2857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4F7B962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AD094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2DE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UC005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172B33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2E72D" w14:textId="2022B88C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050F8ED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3BD96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FA3E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Register bike</w:t>
            </w:r>
          </w:p>
        </w:tc>
      </w:tr>
      <w:tr w:rsidR="00201EC4" w:rsidRPr="00201EC4" w14:paraId="54EBBF0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E7913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BC7C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0D36F6B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0BA5E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7E07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9AF76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A01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0653476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A3569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53ED592" w14:textId="4F4500A9" w:rsid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25372298" w14:textId="4299ADA8" w:rsidR="007818A9" w:rsidRPr="00201EC4" w:rsidRDefault="007818A9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Guest</w:t>
            </w:r>
          </w:p>
          <w:p w14:paraId="36942AA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D349EEE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register the bike.</w:t>
            </w:r>
          </w:p>
          <w:p w14:paraId="16C209F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2D064717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Customer registers the bike for repair.</w:t>
            </w:r>
          </w:p>
          <w:p w14:paraId="64E213D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01F50A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“Register bike” button.</w:t>
            </w:r>
          </w:p>
          <w:p w14:paraId="5C66100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282A674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793880E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07B6638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7B14254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4EE5FCD6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system will create bikes for customers.</w:t>
            </w:r>
          </w:p>
          <w:p w14:paraId="68218FDB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6A98B6E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6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6"/>
              <w:gridCol w:w="4291"/>
            </w:tblGrid>
            <w:tr w:rsidR="00201EC4" w:rsidRPr="00201EC4" w14:paraId="15DBC3A3" w14:textId="77777777" w:rsidTr="00D11B64">
              <w:tc>
                <w:tcPr>
                  <w:tcW w:w="867" w:type="dxa"/>
                </w:tcPr>
                <w:p w14:paraId="7FAD766F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CA57B35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337475E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1A558E36" w14:textId="77777777" w:rsidTr="00D11B64">
              <w:trPr>
                <w:trHeight w:val="2690"/>
              </w:trPr>
              <w:tc>
                <w:tcPr>
                  <w:tcW w:w="867" w:type="dxa"/>
                </w:tcPr>
                <w:p w14:paraId="2AECF7D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780" w:type="dxa"/>
                </w:tcPr>
                <w:p w14:paraId="5FECD2B6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 xml:space="preserve">Customer presses the button “Register bike” </w:t>
                  </w:r>
                </w:p>
              </w:tc>
              <w:tc>
                <w:tcPr>
                  <w:tcW w:w="4463" w:type="dxa"/>
                </w:tcPr>
                <w:p w14:paraId="1B5C87A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47CBFA76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Owner name: textbox, type: string, required.</w:t>
                  </w:r>
                </w:p>
                <w:p w14:paraId="77546BF0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Bike type: combo box.</w:t>
                  </w:r>
                </w:p>
                <w:p w14:paraId="7CBDC5AD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Color: combo box.</w:t>
                  </w:r>
                </w:p>
                <w:p w14:paraId="175588D8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 xml:space="preserve">License plates: </w:t>
                  </w:r>
                  <w:r w:rsidRPr="00201EC4">
                    <w:rPr>
                      <w:sz w:val="22"/>
                      <w:szCs w:val="22"/>
                    </w:rPr>
                    <w:t>textbox, type: string, required.</w:t>
                  </w:r>
                </w:p>
                <w:p w14:paraId="476F77D9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Image: picture box, type: .jpg, required.</w:t>
                  </w:r>
                </w:p>
              </w:tc>
            </w:tr>
            <w:tr w:rsidR="00201EC4" w:rsidRPr="00201EC4" w14:paraId="4F905736" w14:textId="77777777" w:rsidTr="00D11B64">
              <w:trPr>
                <w:trHeight w:val="1988"/>
              </w:trPr>
              <w:tc>
                <w:tcPr>
                  <w:tcW w:w="867" w:type="dxa"/>
                </w:tcPr>
                <w:p w14:paraId="5F3D60F1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bookmarkStart w:id="70" w:name="_Hlk76120500"/>
                  <w:r w:rsidRPr="00201EC4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14:paraId="50BCE7A6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Customer enters information and clicks the button “Submit”.</w:t>
                  </w:r>
                </w:p>
              </w:tc>
              <w:tc>
                <w:tcPr>
                  <w:tcW w:w="4463" w:type="dxa"/>
                </w:tcPr>
                <w:p w14:paraId="7A0FACEF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checks the information entered by the customer.</w:t>
                  </w:r>
                </w:p>
                <w:p w14:paraId="466A40AA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create the bike for customers.</w:t>
                  </w:r>
                </w:p>
                <w:p w14:paraId="753F8CB3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displays a successful message: “Create bikes successfully”</w:t>
                  </w:r>
                </w:p>
                <w:p w14:paraId="2205B22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[Exception 1, 2, 3, 4, 5]</w:t>
                  </w:r>
                </w:p>
              </w:tc>
            </w:tr>
          </w:tbl>
          <w:bookmarkEnd w:id="70"/>
          <w:p w14:paraId="6F6E92A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FFDCB7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6728AB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6"/>
              <w:tblW w:w="8741" w:type="dxa"/>
              <w:tblLook w:val="04A0" w:firstRow="1" w:lastRow="0" w:firstColumn="1" w:lastColumn="0" w:noHBand="0" w:noVBand="1"/>
            </w:tblPr>
            <w:tblGrid>
              <w:gridCol w:w="825"/>
              <w:gridCol w:w="3614"/>
              <w:gridCol w:w="4302"/>
            </w:tblGrid>
            <w:tr w:rsidR="00201EC4" w:rsidRPr="00201EC4" w14:paraId="062E4411" w14:textId="77777777" w:rsidTr="00AB554A">
              <w:trPr>
                <w:trHeight w:val="272"/>
              </w:trPr>
              <w:tc>
                <w:tcPr>
                  <w:tcW w:w="825" w:type="dxa"/>
                </w:tcPr>
                <w:p w14:paraId="334142A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614" w:type="dxa"/>
                </w:tcPr>
                <w:p w14:paraId="69A72A9A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02" w:type="dxa"/>
                </w:tcPr>
                <w:p w14:paraId="4D1A54A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21D86422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37F5F8E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614" w:type="dxa"/>
                </w:tcPr>
                <w:p w14:paraId="725A5649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Owner name is empty or longer than 50 characters</w:t>
                  </w:r>
                </w:p>
              </w:tc>
              <w:tc>
                <w:tcPr>
                  <w:tcW w:w="4302" w:type="dxa"/>
                </w:tcPr>
                <w:p w14:paraId="0EAD1A58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iCs/>
                      <w:sz w:val="22"/>
                      <w:szCs w:val="22"/>
                    </w:rPr>
                    <w:t xml:space="preserve">The </w:t>
                  </w:r>
                  <w:r w:rsidRPr="00201EC4">
                    <w:rPr>
                      <w:sz w:val="22"/>
                      <w:szCs w:val="22"/>
                    </w:rPr>
                    <w:t>name</w:t>
                  </w:r>
                  <w:r w:rsidRPr="00201EC4">
                    <w:rPr>
                      <w:iCs/>
                      <w:sz w:val="22"/>
                      <w:szCs w:val="22"/>
                    </w:rPr>
                    <w:t xml:space="preserve"> cannot be empty and less than 50 characters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76B7D317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05862EBE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614" w:type="dxa"/>
                </w:tcPr>
                <w:p w14:paraId="07BBDFF5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Bike type is empty</w:t>
                  </w:r>
                </w:p>
              </w:tc>
              <w:tc>
                <w:tcPr>
                  <w:tcW w:w="4302" w:type="dxa"/>
                </w:tcPr>
                <w:p w14:paraId="4D8B5E92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sz w:val="22"/>
                      <w:szCs w:val="22"/>
                    </w:rPr>
                    <w:t>Bike type 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457F7546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052A013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614" w:type="dxa"/>
                </w:tcPr>
                <w:p w14:paraId="377D1ECD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Color is empty</w:t>
                  </w:r>
                </w:p>
              </w:tc>
              <w:tc>
                <w:tcPr>
                  <w:tcW w:w="4302" w:type="dxa"/>
                </w:tcPr>
                <w:p w14:paraId="5613826D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sz w:val="22"/>
                      <w:szCs w:val="22"/>
                    </w:rPr>
                    <w:t>Color 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1E0A5F70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45C2EAED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614" w:type="dxa"/>
                </w:tcPr>
                <w:p w14:paraId="61BB6089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License plates</w:t>
                  </w:r>
                  <w:r w:rsidRPr="00201EC4">
                    <w:rPr>
                      <w:sz w:val="22"/>
                      <w:szCs w:val="22"/>
                    </w:rPr>
                    <w:t xml:space="preserve"> is empty or longer than 50 characters</w:t>
                  </w:r>
                </w:p>
              </w:tc>
              <w:tc>
                <w:tcPr>
                  <w:tcW w:w="4302" w:type="dxa"/>
                </w:tcPr>
                <w:p w14:paraId="6C734AD3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iCs/>
                      <w:sz w:val="22"/>
                      <w:szCs w:val="22"/>
                    </w:rPr>
                    <w:t>The license plates must not empty and less than 100 characters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68B4B832" w14:textId="77777777" w:rsidTr="00AB554A">
              <w:trPr>
                <w:trHeight w:val="706"/>
              </w:trPr>
              <w:tc>
                <w:tcPr>
                  <w:tcW w:w="825" w:type="dxa"/>
                  <w:vAlign w:val="center"/>
                </w:tcPr>
                <w:p w14:paraId="0EFC1CFD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614" w:type="dxa"/>
                </w:tcPr>
                <w:p w14:paraId="78F0CC74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Images are not .jpg</w:t>
                  </w:r>
                </w:p>
              </w:tc>
              <w:tc>
                <w:tcPr>
                  <w:tcW w:w="4302" w:type="dxa"/>
                </w:tcPr>
                <w:p w14:paraId="48E08756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iCs/>
                      <w:sz w:val="22"/>
                      <w:szCs w:val="22"/>
                    </w:rPr>
                    <w:t>The i</w:t>
                  </w:r>
                  <w:r w:rsidRPr="00201EC4">
                    <w:rPr>
                      <w:sz w:val="22"/>
                      <w:szCs w:val="22"/>
                    </w:rPr>
                    <w:t>mages 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780B3AB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61D8758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822211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Register bike extend create problem.</w:t>
            </w:r>
          </w:p>
          <w:p w14:paraId="605CA07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C859E2B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customer must be checked such as: o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wner name, color, bike type, license plates, image.</w:t>
            </w:r>
          </w:p>
          <w:p w14:paraId="0D11D1C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customer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7FA8B5CC" w14:textId="77777777" w:rsidR="00201EC4" w:rsidRPr="00201EC4" w:rsidRDefault="00201EC4" w:rsidP="00201EC4">
            <w:pPr>
              <w:spacing w:before="0" w:after="160" w:line="259" w:lineRule="auto"/>
              <w:ind w:left="27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lastRenderedPageBreak/>
              <w:t xml:space="preserve">           + Success: The bike will be registered with the input information.</w:t>
            </w:r>
          </w:p>
        </w:tc>
      </w:tr>
    </w:tbl>
    <w:p w14:paraId="38F66DCA" w14:textId="77777777" w:rsidR="00201EC4" w:rsidRPr="00201EC4" w:rsidRDefault="00201EC4" w:rsidP="00201EC4"/>
    <w:p w14:paraId="46FED86C" w14:textId="39C17456" w:rsidR="00201EC4" w:rsidRDefault="00201EC4" w:rsidP="00201EC4">
      <w:pPr>
        <w:pStyle w:val="Heading2"/>
      </w:pPr>
      <w:bookmarkStart w:id="71" w:name="_Toc77152648"/>
      <w:bookmarkStart w:id="72" w:name="_Toc77169563"/>
      <w:r w:rsidRPr="00201EC4">
        <w:t>Create problem</w:t>
      </w:r>
      <w:bookmarkEnd w:id="71"/>
      <w:bookmarkEnd w:id="72"/>
      <w:r w:rsidRPr="00201EC4">
        <w:t xml:space="preserve"> </w:t>
      </w:r>
    </w:p>
    <w:p w14:paraId="4D98DD8F" w14:textId="5AA4D69E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0546C72" wp14:editId="11D10E7C">
            <wp:extent cx="3152899" cy="104018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5054" cy="10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5"/>
        <w:gridCol w:w="2452"/>
        <w:gridCol w:w="1145"/>
        <w:gridCol w:w="759"/>
        <w:gridCol w:w="2129"/>
      </w:tblGrid>
      <w:tr w:rsidR="00201EC4" w:rsidRPr="00201EC4" w14:paraId="0F56A8F0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E34770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DC69005" w14:textId="013AC560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D1158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00</w:t>
            </w:r>
            <w:r w:rsidR="00F80F4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6</w:t>
            </w:r>
          </w:p>
          <w:p w14:paraId="558FF92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3EC8B9A0" w14:textId="77777777" w:rsidTr="00D11B64"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9BA92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4E5D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UC006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E2CE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EBF2B" w14:textId="77F07768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1711821F" w14:textId="77777777" w:rsidTr="00D11B64"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86034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8473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Create problem</w:t>
            </w:r>
          </w:p>
        </w:tc>
      </w:tr>
      <w:tr w:rsidR="00201EC4" w:rsidRPr="00201EC4" w14:paraId="17D432AD" w14:textId="77777777" w:rsidTr="00D11B64"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B9911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FF12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1698AD9B" w14:textId="77777777" w:rsidTr="00D11B64">
        <w:tc>
          <w:tcPr>
            <w:tcW w:w="1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A8DCD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CA3E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97DA0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694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678072E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48C5B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54D6A080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48D83B3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A64C2B0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This use case allows the customer to create the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problem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.</w:t>
            </w:r>
          </w:p>
          <w:p w14:paraId="768DB0A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4BDF066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The customer can create the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problem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information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.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</w:t>
            </w:r>
          </w:p>
          <w:p w14:paraId="75BC3FB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1E50DF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The customer touches the “Create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problem</w:t>
            </w: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” button.</w:t>
            </w:r>
          </w:p>
          <w:p w14:paraId="5B55CFD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06124DE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The customer must log in.</w:t>
            </w:r>
          </w:p>
          <w:p w14:paraId="074393FA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4690975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40BB7CF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system will create the customer's problem.</w:t>
            </w:r>
          </w:p>
          <w:p w14:paraId="40973EB1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054CD28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Main Success Scenario:</w:t>
            </w:r>
          </w:p>
          <w:tbl>
            <w:tblPr>
              <w:tblStyle w:val="TableGrid7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6"/>
              <w:gridCol w:w="4291"/>
            </w:tblGrid>
            <w:tr w:rsidR="00201EC4" w:rsidRPr="00201EC4" w14:paraId="529B2348" w14:textId="77777777" w:rsidTr="00D11B64">
              <w:tc>
                <w:tcPr>
                  <w:tcW w:w="867" w:type="dxa"/>
                </w:tcPr>
                <w:p w14:paraId="6F34A6A1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51E973C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040BC54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5DABFCB2" w14:textId="77777777" w:rsidTr="00D11B64">
              <w:trPr>
                <w:trHeight w:val="2249"/>
              </w:trPr>
              <w:tc>
                <w:tcPr>
                  <w:tcW w:w="867" w:type="dxa"/>
                </w:tcPr>
                <w:p w14:paraId="24A564BD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816697E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Customer presses the button “Create problem”</w:t>
                  </w:r>
                </w:p>
              </w:tc>
              <w:tc>
                <w:tcPr>
                  <w:tcW w:w="4463" w:type="dxa"/>
                </w:tcPr>
                <w:p w14:paraId="0EDA07E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5D6CF504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 xml:space="preserve">Address: </w:t>
                  </w:r>
                  <w:r w:rsidRPr="00201EC4">
                    <w:rPr>
                      <w:sz w:val="22"/>
                      <w:szCs w:val="22"/>
                    </w:rPr>
                    <w:t>textbox, type: string, required.</w:t>
                  </w:r>
                </w:p>
                <w:p w14:paraId="38006FB9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 xml:space="preserve">Image: </w:t>
                  </w:r>
                  <w:r w:rsidRPr="00201EC4">
                    <w:rPr>
                      <w:sz w:val="22"/>
                      <w:szCs w:val="22"/>
                    </w:rPr>
                    <w:t>picture box, type: .jpg, required.</w:t>
                  </w:r>
                </w:p>
                <w:p w14:paraId="03CADAD0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Description of the problem: string, required.</w:t>
                  </w:r>
                </w:p>
                <w:p w14:paraId="1838FF6F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Bike: combo box</w:t>
                  </w:r>
                </w:p>
              </w:tc>
            </w:tr>
            <w:tr w:rsidR="00201EC4" w:rsidRPr="00201EC4" w14:paraId="1581F93A" w14:textId="77777777" w:rsidTr="00D11B64">
              <w:trPr>
                <w:trHeight w:val="2240"/>
              </w:trPr>
              <w:tc>
                <w:tcPr>
                  <w:tcW w:w="867" w:type="dxa"/>
                </w:tcPr>
                <w:p w14:paraId="2A0A1B6C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14:paraId="60CAC125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Customer enters information and clicks the button “Submit”.</w:t>
                  </w:r>
                </w:p>
              </w:tc>
              <w:tc>
                <w:tcPr>
                  <w:tcW w:w="4463" w:type="dxa"/>
                </w:tcPr>
                <w:p w14:paraId="5D608A25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checks the information entered by the customer.</w:t>
                  </w:r>
                </w:p>
                <w:p w14:paraId="5BA0A83F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create the problem for customers.</w:t>
                  </w:r>
                </w:p>
                <w:p w14:paraId="3D636DED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displays a successful message: “Create problem successfully”</w:t>
                  </w:r>
                </w:p>
                <w:p w14:paraId="2A7CEC4C" w14:textId="58A1C88F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[Exception 1, 2, 3, 4]</w:t>
                  </w:r>
                </w:p>
              </w:tc>
            </w:tr>
          </w:tbl>
          <w:p w14:paraId="3642E2D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3F05117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07D02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7"/>
              <w:tblW w:w="8738" w:type="dxa"/>
              <w:tblLook w:val="04A0" w:firstRow="1" w:lastRow="0" w:firstColumn="1" w:lastColumn="0" w:noHBand="0" w:noVBand="1"/>
            </w:tblPr>
            <w:tblGrid>
              <w:gridCol w:w="743"/>
              <w:gridCol w:w="3902"/>
              <w:gridCol w:w="4093"/>
            </w:tblGrid>
            <w:tr w:rsidR="00201EC4" w:rsidRPr="00201EC4" w14:paraId="7CE51A11" w14:textId="77777777" w:rsidTr="00201EC4">
              <w:trPr>
                <w:trHeight w:val="278"/>
              </w:trPr>
              <w:tc>
                <w:tcPr>
                  <w:tcW w:w="743" w:type="dxa"/>
                </w:tcPr>
                <w:p w14:paraId="16CBB47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902" w:type="dxa"/>
                </w:tcPr>
                <w:p w14:paraId="1FD78FC1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093" w:type="dxa"/>
                </w:tcPr>
                <w:p w14:paraId="2BB29404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4E9065E4" w14:textId="77777777" w:rsidTr="00201EC4">
              <w:trPr>
                <w:trHeight w:val="724"/>
              </w:trPr>
              <w:tc>
                <w:tcPr>
                  <w:tcW w:w="743" w:type="dxa"/>
                  <w:vAlign w:val="center"/>
                </w:tcPr>
                <w:p w14:paraId="7C25FC5A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902" w:type="dxa"/>
                </w:tcPr>
                <w:p w14:paraId="584F046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Address</w:t>
                  </w:r>
                  <w:r w:rsidRPr="00201EC4">
                    <w:rPr>
                      <w:sz w:val="22"/>
                      <w:szCs w:val="22"/>
                    </w:rPr>
                    <w:t xml:space="preserve"> is empty or longer than 100 characters</w:t>
                  </w:r>
                </w:p>
              </w:tc>
              <w:tc>
                <w:tcPr>
                  <w:tcW w:w="4093" w:type="dxa"/>
                </w:tcPr>
                <w:p w14:paraId="6A68B90F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iCs/>
                      <w:sz w:val="22"/>
                      <w:szCs w:val="22"/>
                    </w:rPr>
                    <w:t>The address cannot be empty and less than 100 characters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59CD0058" w14:textId="77777777" w:rsidTr="00201EC4">
              <w:trPr>
                <w:trHeight w:val="724"/>
              </w:trPr>
              <w:tc>
                <w:tcPr>
                  <w:tcW w:w="743" w:type="dxa"/>
                  <w:vAlign w:val="center"/>
                </w:tcPr>
                <w:p w14:paraId="14A1B5D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902" w:type="dxa"/>
                </w:tcPr>
                <w:p w14:paraId="1AC8F289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Image</w:t>
                  </w:r>
                  <w:r w:rsidRPr="00201EC4">
                    <w:rPr>
                      <w:sz w:val="22"/>
                      <w:szCs w:val="22"/>
                    </w:rPr>
                    <w:t xml:space="preserve"> is empty</w:t>
                  </w:r>
                </w:p>
              </w:tc>
              <w:tc>
                <w:tcPr>
                  <w:tcW w:w="4093" w:type="dxa"/>
                </w:tcPr>
                <w:p w14:paraId="2A0D42EB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 xml:space="preserve">The system shows the error message: “Image </w:t>
                  </w:r>
                  <w:r w:rsidRPr="00201EC4">
                    <w:rPr>
                      <w:sz w:val="22"/>
                      <w:szCs w:val="22"/>
                    </w:rPr>
                    <w:t>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40E33348" w14:textId="77777777" w:rsidTr="00201EC4">
              <w:trPr>
                <w:trHeight w:val="724"/>
              </w:trPr>
              <w:tc>
                <w:tcPr>
                  <w:tcW w:w="743" w:type="dxa"/>
                  <w:vAlign w:val="center"/>
                </w:tcPr>
                <w:p w14:paraId="28931B0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902" w:type="dxa"/>
                </w:tcPr>
                <w:p w14:paraId="2E813E2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Description of the problem is empty or longer than 200 characters</w:t>
                  </w:r>
                </w:p>
              </w:tc>
              <w:tc>
                <w:tcPr>
                  <w:tcW w:w="4093" w:type="dxa"/>
                </w:tcPr>
                <w:p w14:paraId="2F39364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sz w:val="22"/>
                      <w:szCs w:val="22"/>
                    </w:rPr>
                    <w:t xml:space="preserve">Description of the problem </w:t>
                  </w:r>
                  <w:r w:rsidRPr="00201EC4">
                    <w:rPr>
                      <w:iCs/>
                      <w:sz w:val="22"/>
                      <w:szCs w:val="22"/>
                    </w:rPr>
                    <w:t>cannot be empty and less than 100 characters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201EC4" w:rsidRPr="00201EC4" w14:paraId="0C9C38B4" w14:textId="77777777" w:rsidTr="00201EC4">
              <w:trPr>
                <w:trHeight w:val="724"/>
              </w:trPr>
              <w:tc>
                <w:tcPr>
                  <w:tcW w:w="743" w:type="dxa"/>
                  <w:vAlign w:val="center"/>
                </w:tcPr>
                <w:p w14:paraId="67331890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902" w:type="dxa"/>
                </w:tcPr>
                <w:p w14:paraId="2E422A20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Bike is empty</w:t>
                  </w:r>
                </w:p>
              </w:tc>
              <w:tc>
                <w:tcPr>
                  <w:tcW w:w="4093" w:type="dxa"/>
                </w:tcPr>
                <w:p w14:paraId="3B56D0FC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201EC4">
                    <w:rPr>
                      <w:sz w:val="22"/>
                      <w:szCs w:val="22"/>
                    </w:rPr>
                    <w:t>Bike must be selected</w:t>
                  </w: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60380D1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615BBC1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174BC52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0D73A3D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customer must be checked such as: address, image, d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escription of the problem, bike</w:t>
            </w:r>
          </w:p>
          <w:p w14:paraId="6BE22487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customer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5DA03E3C" w14:textId="77777777" w:rsidR="00201EC4" w:rsidRPr="00201EC4" w:rsidRDefault="00201EC4" w:rsidP="00201EC4">
            <w:pPr>
              <w:spacing w:before="0" w:after="160" w:line="259" w:lineRule="auto"/>
              <w:ind w:left="27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          + Success: The problem will be created with the input information.</w:t>
            </w:r>
          </w:p>
        </w:tc>
      </w:tr>
    </w:tbl>
    <w:p w14:paraId="00CA5427" w14:textId="77777777" w:rsidR="00201EC4" w:rsidRPr="00201EC4" w:rsidRDefault="00201EC4" w:rsidP="00201EC4"/>
    <w:p w14:paraId="0802B22D" w14:textId="7FBF8D2D" w:rsidR="00201EC4" w:rsidRDefault="00201EC4" w:rsidP="00201EC4">
      <w:pPr>
        <w:pStyle w:val="Heading2"/>
      </w:pPr>
      <w:bookmarkStart w:id="73" w:name="_Toc77152649"/>
      <w:bookmarkStart w:id="74" w:name="_Toc77169564"/>
      <w:r w:rsidRPr="00201EC4">
        <w:t>View the nearest repair shop</w:t>
      </w:r>
      <w:bookmarkEnd w:id="73"/>
      <w:bookmarkEnd w:id="74"/>
    </w:p>
    <w:p w14:paraId="42AE5AE7" w14:textId="6729DED4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A99732D" wp14:editId="6BE46C5F">
            <wp:extent cx="4548249" cy="850853"/>
            <wp:effectExtent l="0" t="0" r="508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523" cy="85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3"/>
        <w:gridCol w:w="2452"/>
        <w:gridCol w:w="1144"/>
        <w:gridCol w:w="759"/>
        <w:gridCol w:w="2132"/>
      </w:tblGrid>
      <w:tr w:rsidR="00201EC4" w:rsidRPr="00201EC4" w14:paraId="2D75C1E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58595E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0D4643B" w14:textId="42927C4D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741605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00</w:t>
            </w:r>
            <w:r w:rsidR="0074160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7</w:t>
            </w:r>
          </w:p>
          <w:p w14:paraId="1F1616C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67FE532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9D092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BF4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UC007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7EF36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E49" w14:textId="021EC146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12C844E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8065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6DF0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View the nearest repair shop</w:t>
            </w:r>
          </w:p>
        </w:tc>
      </w:tr>
      <w:tr w:rsidR="00201EC4" w:rsidRPr="00201EC4" w14:paraId="3D05D0D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080E8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759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413B324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29775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2FC2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121021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31F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0D1B983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705E44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581360FE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7A7CCB0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0850AA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nearest repair shop.</w:t>
            </w:r>
          </w:p>
          <w:p w14:paraId="2AF69D7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52045857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Customers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 the nearest repair shop.</w:t>
            </w:r>
          </w:p>
          <w:p w14:paraId="0BBDE79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0F6A212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user creates the problem successfully.</w:t>
            </w:r>
          </w:p>
          <w:p w14:paraId="758605A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19455AD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22A79EB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user's location has been determined via GPS.</w:t>
            </w:r>
          </w:p>
          <w:p w14:paraId="137FEC2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2D92832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68BF69B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247111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 can view </w:t>
            </w: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nearest repair shops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 </w:t>
            </w:r>
          </w:p>
          <w:p w14:paraId="4B68162B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732755E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8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19"/>
              <w:gridCol w:w="4277"/>
            </w:tblGrid>
            <w:tr w:rsidR="00201EC4" w:rsidRPr="00201EC4" w14:paraId="3801694A" w14:textId="77777777" w:rsidTr="00D11B64">
              <w:tc>
                <w:tcPr>
                  <w:tcW w:w="867" w:type="dxa"/>
                </w:tcPr>
                <w:p w14:paraId="4717301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lastRenderedPageBreak/>
                    <w:t>STEP</w:t>
                  </w:r>
                </w:p>
              </w:tc>
              <w:tc>
                <w:tcPr>
                  <w:tcW w:w="3780" w:type="dxa"/>
                </w:tcPr>
                <w:p w14:paraId="5F9C025F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7F13DC8F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5FE15F09" w14:textId="77777777" w:rsidTr="00D11B64">
              <w:trPr>
                <w:trHeight w:val="2339"/>
              </w:trPr>
              <w:tc>
                <w:tcPr>
                  <w:tcW w:w="867" w:type="dxa"/>
                </w:tcPr>
                <w:p w14:paraId="293101C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581E8E4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user creates the problem successfully</w:t>
                  </w:r>
                </w:p>
              </w:tc>
              <w:tc>
                <w:tcPr>
                  <w:tcW w:w="4463" w:type="dxa"/>
                </w:tcPr>
                <w:p w14:paraId="2745293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display a list of the nearest repair shops based on the customer's location:</w:t>
                  </w:r>
                </w:p>
                <w:p w14:paraId="234ADA48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rFonts w:ascii="Roboto" w:hAnsi="Roboto"/>
                      <w:color w:val="202124"/>
                      <w:sz w:val="20"/>
                      <w:szCs w:val="20"/>
                      <w:shd w:val="clear" w:color="auto" w:fill="FFFFFF"/>
                    </w:rPr>
                    <w:t>Repair shop name</w:t>
                  </w:r>
                </w:p>
                <w:p w14:paraId="09A4B195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Address</w:t>
                  </w:r>
                </w:p>
                <w:p w14:paraId="0E3D682A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Image</w:t>
                  </w:r>
                </w:p>
                <w:p w14:paraId="64D1CE39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6407BF8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184C518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2E1531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8"/>
              <w:tblW w:w="8778" w:type="dxa"/>
              <w:tblLook w:val="04A0" w:firstRow="1" w:lastRow="0" w:firstColumn="1" w:lastColumn="0" w:noHBand="0" w:noVBand="1"/>
            </w:tblPr>
            <w:tblGrid>
              <w:gridCol w:w="746"/>
              <w:gridCol w:w="3719"/>
              <w:gridCol w:w="4313"/>
            </w:tblGrid>
            <w:tr w:rsidR="00201EC4" w:rsidRPr="00201EC4" w14:paraId="354D2471" w14:textId="77777777" w:rsidTr="00201EC4">
              <w:trPr>
                <w:trHeight w:val="302"/>
              </w:trPr>
              <w:tc>
                <w:tcPr>
                  <w:tcW w:w="746" w:type="dxa"/>
                </w:tcPr>
                <w:p w14:paraId="593D23B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19" w:type="dxa"/>
                </w:tcPr>
                <w:p w14:paraId="198F400E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13" w:type="dxa"/>
                </w:tcPr>
                <w:p w14:paraId="27990B24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25923EF8" w14:textId="77777777" w:rsidTr="00201EC4">
              <w:trPr>
                <w:trHeight w:val="784"/>
              </w:trPr>
              <w:tc>
                <w:tcPr>
                  <w:tcW w:w="746" w:type="dxa"/>
                  <w:vAlign w:val="center"/>
                </w:tcPr>
                <w:p w14:paraId="6B7BDE03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19" w:type="dxa"/>
                </w:tcPr>
                <w:p w14:paraId="0A010690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No repair shop was found nearby</w:t>
                  </w:r>
                </w:p>
              </w:tc>
              <w:tc>
                <w:tcPr>
                  <w:tcW w:w="4313" w:type="dxa"/>
                </w:tcPr>
                <w:p w14:paraId="64658453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message: “The system did not find any recent repair shops.”</w:t>
                  </w:r>
                </w:p>
              </w:tc>
            </w:tr>
          </w:tbl>
          <w:p w14:paraId="7686694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D811FE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7DB0F45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View the nearest repair shop extend create problem.</w:t>
            </w:r>
          </w:p>
          <w:p w14:paraId="089ACC9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5A81AD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4C566719" w14:textId="77777777" w:rsidR="00201EC4" w:rsidRPr="00201EC4" w:rsidRDefault="00201EC4" w:rsidP="00201EC4">
      <w:pPr>
        <w:rPr>
          <w:lang w:val="vi-VN"/>
        </w:rPr>
      </w:pPr>
    </w:p>
    <w:p w14:paraId="55789C9F" w14:textId="18691E98" w:rsidR="00201EC4" w:rsidRDefault="00201EC4" w:rsidP="00201EC4">
      <w:pPr>
        <w:pStyle w:val="Heading2"/>
      </w:pPr>
      <w:bookmarkStart w:id="75" w:name="_Toc77152650"/>
      <w:bookmarkStart w:id="76" w:name="_Toc77169565"/>
      <w:r w:rsidRPr="00201EC4">
        <w:t>Choose shop to repair</w:t>
      </w:r>
      <w:bookmarkEnd w:id="75"/>
      <w:bookmarkEnd w:id="76"/>
    </w:p>
    <w:p w14:paraId="60D3B9C1" w14:textId="0E036B81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A308957" wp14:editId="26DD2C91">
            <wp:extent cx="5715000" cy="691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01EC4" w:rsidRPr="00201EC4" w14:paraId="2BB36F7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DF67E9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4630BF2" w14:textId="1EBA9CFB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15726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008</w:t>
            </w:r>
          </w:p>
          <w:p w14:paraId="06CE197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6204A04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C86A3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FCA7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UC008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266B0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4CFCD" w14:textId="1772BC24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7E18D1F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865F9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F32B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Choose shop to repair</w:t>
            </w:r>
          </w:p>
        </w:tc>
      </w:tr>
      <w:tr w:rsidR="00201EC4" w:rsidRPr="00201EC4" w14:paraId="5F2360A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3CFCB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8445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6E2E714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3EC6D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3BC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867167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96A4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190CDCC3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BC313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CB9F4F5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04F7484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1D9B92C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choose the shop to repair.</w:t>
            </w:r>
          </w:p>
          <w:p w14:paraId="745B63E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113FC1D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 </w:t>
            </w: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chooses the shop to repair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26BBE01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1090C06E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“Choose it” button.</w:t>
            </w:r>
          </w:p>
          <w:p w14:paraId="1C32E8E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81E589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6F3A3F5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289C2726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996A81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Customers can choose shop to repair</w:t>
            </w:r>
          </w:p>
          <w:p w14:paraId="73BC02B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0EC086A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0AF9ED9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311B78B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9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519"/>
              <w:gridCol w:w="4378"/>
            </w:tblGrid>
            <w:tr w:rsidR="00201EC4" w:rsidRPr="00201EC4" w14:paraId="6C4BF852" w14:textId="77777777" w:rsidTr="00D11B64">
              <w:tc>
                <w:tcPr>
                  <w:tcW w:w="867" w:type="dxa"/>
                </w:tcPr>
                <w:p w14:paraId="05F1EDCE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688" w:type="dxa"/>
                </w:tcPr>
                <w:p w14:paraId="2D3CA099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555" w:type="dxa"/>
                </w:tcPr>
                <w:p w14:paraId="09E9E03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5652A32B" w14:textId="77777777" w:rsidTr="00D11B64">
              <w:trPr>
                <w:trHeight w:val="1439"/>
              </w:trPr>
              <w:tc>
                <w:tcPr>
                  <w:tcW w:w="867" w:type="dxa"/>
                </w:tcPr>
                <w:p w14:paraId="3982472B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688" w:type="dxa"/>
                </w:tcPr>
                <w:p w14:paraId="55F10D51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Customer clicks "Choose repair shop" button.</w:t>
                  </w:r>
                </w:p>
              </w:tc>
              <w:tc>
                <w:tcPr>
                  <w:tcW w:w="4555" w:type="dxa"/>
                </w:tcPr>
                <w:p w14:paraId="1B98CE52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 xml:space="preserve">The system will send the customer's request to each staff working in that repair shop. </w:t>
                  </w:r>
                </w:p>
                <w:p w14:paraId="502FD6DC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The system will display the message: "The request has been sent."</w:t>
                  </w:r>
                </w:p>
              </w:tc>
            </w:tr>
          </w:tbl>
          <w:p w14:paraId="3B4A7C0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338485AA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E0886E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282D067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25DF17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904AA0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Choose shop to repair extend view the nearest repair shop.</w:t>
            </w:r>
          </w:p>
          <w:p w14:paraId="52FBEC4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5A3D41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343FE983" w14:textId="77777777" w:rsidR="00201EC4" w:rsidRPr="00201EC4" w:rsidRDefault="00201EC4" w:rsidP="00201EC4">
      <w:pPr>
        <w:ind w:left="0"/>
        <w:rPr>
          <w:lang w:val="vi-VN"/>
        </w:rPr>
      </w:pPr>
    </w:p>
    <w:p w14:paraId="230A8641" w14:textId="60F72960" w:rsidR="00201EC4" w:rsidRDefault="00201EC4" w:rsidP="00201EC4">
      <w:pPr>
        <w:pStyle w:val="Heading2"/>
      </w:pPr>
      <w:bookmarkStart w:id="77" w:name="_Toc77152651"/>
      <w:bookmarkStart w:id="78" w:name="_Toc77169566"/>
      <w:r w:rsidRPr="00201EC4">
        <w:t>View service</w:t>
      </w:r>
      <w:bookmarkEnd w:id="77"/>
      <w:bookmarkEnd w:id="78"/>
    </w:p>
    <w:p w14:paraId="69F54996" w14:textId="04FB41CA" w:rsidR="00201EC4" w:rsidRDefault="00201EC4" w:rsidP="00201EC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EFEAF69" wp14:editId="2AD55CF0">
            <wp:extent cx="5715000" cy="54707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4"/>
        <w:gridCol w:w="2451"/>
        <w:gridCol w:w="1146"/>
        <w:gridCol w:w="758"/>
        <w:gridCol w:w="2131"/>
      </w:tblGrid>
      <w:tr w:rsidR="00201EC4" w:rsidRPr="00201EC4" w14:paraId="6389ADCE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F2E523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F1457F3" w14:textId="0729AF52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2C745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009</w:t>
            </w:r>
          </w:p>
          <w:p w14:paraId="2A7EF4F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01EC4" w:rsidRPr="00201EC4" w14:paraId="1DC05F4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DDA981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C826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UC009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E32FF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2DC76" w14:textId="749ABDF2" w:rsidR="00201EC4" w:rsidRPr="00201EC4" w:rsidRDefault="0022071A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01EC4" w:rsidRPr="00201EC4" w14:paraId="440A513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13FA6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8342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View service</w:t>
            </w:r>
          </w:p>
        </w:tc>
      </w:tr>
      <w:tr w:rsidR="00201EC4" w:rsidRPr="00201EC4" w14:paraId="529821F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DAADC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A973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201EC4" w:rsidRPr="00201EC4" w14:paraId="2A585D9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5B429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76AF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70193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535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01EC4" w:rsidRPr="00201EC4" w14:paraId="0E259CD4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B0A7FFC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CDCA72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3804B338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75C4C87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service.</w:t>
            </w:r>
          </w:p>
          <w:p w14:paraId="1AF0A113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1C601B10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views service.</w:t>
            </w:r>
          </w:p>
          <w:p w14:paraId="2DFB0164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1171253C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service” button.</w:t>
            </w:r>
          </w:p>
          <w:p w14:paraId="3CAE2259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F6888F8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685B8DB9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choose a repair shop to repair.</w:t>
            </w:r>
          </w:p>
          <w:p w14:paraId="1B58E753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3CAF0AF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01EC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22442E80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Customers can view the shop repair's services.</w:t>
            </w:r>
          </w:p>
          <w:p w14:paraId="2CB8A1A5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421DF2CF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11F8CE1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1105EDA5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0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3"/>
              <w:gridCol w:w="4294"/>
            </w:tblGrid>
            <w:tr w:rsidR="00201EC4" w:rsidRPr="00201EC4" w14:paraId="55E0EDFE" w14:textId="77777777" w:rsidTr="00D11B64">
              <w:tc>
                <w:tcPr>
                  <w:tcW w:w="867" w:type="dxa"/>
                </w:tcPr>
                <w:p w14:paraId="2B7A7E67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lastRenderedPageBreak/>
                    <w:t>STEP</w:t>
                  </w:r>
                </w:p>
              </w:tc>
              <w:tc>
                <w:tcPr>
                  <w:tcW w:w="3780" w:type="dxa"/>
                </w:tcPr>
                <w:p w14:paraId="154FF66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37ABD396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7F8DC4DD" w14:textId="77777777" w:rsidTr="00D11B64">
              <w:trPr>
                <w:trHeight w:val="1538"/>
              </w:trPr>
              <w:tc>
                <w:tcPr>
                  <w:tcW w:w="867" w:type="dxa"/>
                </w:tcPr>
                <w:p w14:paraId="31171492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5D7D0313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customer touches the “View service” button.</w:t>
                  </w:r>
                </w:p>
              </w:tc>
              <w:tc>
                <w:tcPr>
                  <w:tcW w:w="4463" w:type="dxa"/>
                </w:tcPr>
                <w:p w14:paraId="1FEBC82C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The system will display a list of services of that repair shop:</w:t>
                  </w:r>
                </w:p>
                <w:p w14:paraId="336AF26A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Service name</w:t>
                  </w:r>
                </w:p>
                <w:p w14:paraId="28E2895A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Price</w:t>
                  </w:r>
                </w:p>
                <w:p w14:paraId="15BC080E" w14:textId="77777777" w:rsidR="00201EC4" w:rsidRPr="00201EC4" w:rsidRDefault="00201EC4" w:rsidP="00201EC4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Description</w:t>
                  </w:r>
                </w:p>
                <w:p w14:paraId="698DCA10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7CC6588E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0402C9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8FC1B3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0"/>
              <w:tblW w:w="8788" w:type="dxa"/>
              <w:tblLook w:val="04A0" w:firstRow="1" w:lastRow="0" w:firstColumn="1" w:lastColumn="0" w:noHBand="0" w:noVBand="1"/>
            </w:tblPr>
            <w:tblGrid>
              <w:gridCol w:w="747"/>
              <w:gridCol w:w="3718"/>
              <w:gridCol w:w="4323"/>
            </w:tblGrid>
            <w:tr w:rsidR="00201EC4" w:rsidRPr="00201EC4" w14:paraId="6D594A55" w14:textId="77777777" w:rsidTr="00201EC4">
              <w:trPr>
                <w:trHeight w:val="297"/>
              </w:trPr>
              <w:tc>
                <w:tcPr>
                  <w:tcW w:w="747" w:type="dxa"/>
                </w:tcPr>
                <w:p w14:paraId="1AADC057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18" w:type="dxa"/>
                </w:tcPr>
                <w:p w14:paraId="16B88088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23" w:type="dxa"/>
                </w:tcPr>
                <w:p w14:paraId="3F279A5A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201EC4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01EC4" w:rsidRPr="00201EC4" w14:paraId="7BA8AA2E" w14:textId="77777777" w:rsidTr="00201EC4">
              <w:trPr>
                <w:trHeight w:val="771"/>
              </w:trPr>
              <w:tc>
                <w:tcPr>
                  <w:tcW w:w="747" w:type="dxa"/>
                  <w:vAlign w:val="center"/>
                </w:tcPr>
                <w:p w14:paraId="15857E57" w14:textId="77777777" w:rsidR="00201EC4" w:rsidRPr="00201EC4" w:rsidRDefault="00201EC4" w:rsidP="00201EC4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201EC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18" w:type="dxa"/>
                </w:tcPr>
                <w:p w14:paraId="3D4C92F7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01EC4">
                    <w:rPr>
                      <w:iCs/>
                      <w:sz w:val="22"/>
                      <w:szCs w:val="22"/>
                    </w:rPr>
                    <w:t>Repair shop does not have any service</w:t>
                  </w:r>
                </w:p>
              </w:tc>
              <w:tc>
                <w:tcPr>
                  <w:tcW w:w="4323" w:type="dxa"/>
                </w:tcPr>
                <w:p w14:paraId="3DAEF2E2" w14:textId="77777777" w:rsidR="00201EC4" w:rsidRPr="00201EC4" w:rsidRDefault="00201EC4" w:rsidP="00201EC4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201EC4">
                    <w:rPr>
                      <w:sz w:val="22"/>
                      <w:szCs w:val="22"/>
                      <w:shd w:val="clear" w:color="auto" w:fill="FFFFFF"/>
                    </w:rPr>
                    <w:t>The system shows the message: “Service is empty”</w:t>
                  </w:r>
                </w:p>
              </w:tc>
            </w:tr>
          </w:tbl>
          <w:p w14:paraId="10959E00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56DB2012" w14:textId="77777777" w:rsidR="00201EC4" w:rsidRPr="00201EC4" w:rsidRDefault="00201EC4" w:rsidP="00201EC4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View service extend choose shop to repair.</w:t>
            </w:r>
          </w:p>
          <w:p w14:paraId="2F6A239D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15E5060B" w14:textId="77777777" w:rsidR="00201EC4" w:rsidRPr="00201EC4" w:rsidRDefault="00201EC4" w:rsidP="00201EC4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201EC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361783CD" w14:textId="77777777" w:rsidR="00201EC4" w:rsidRPr="00201EC4" w:rsidRDefault="00201EC4" w:rsidP="00201EC4">
      <w:pPr>
        <w:rPr>
          <w:lang w:val="vi-VN"/>
        </w:rPr>
      </w:pPr>
    </w:p>
    <w:p w14:paraId="121232DD" w14:textId="47A6F89C" w:rsidR="00201EC4" w:rsidRDefault="00123B20" w:rsidP="00123B20">
      <w:pPr>
        <w:pStyle w:val="Heading2"/>
      </w:pPr>
      <w:bookmarkStart w:id="79" w:name="_Toc77152652"/>
      <w:bookmarkStart w:id="80" w:name="_Toc77169567"/>
      <w:r w:rsidRPr="00123B20">
        <w:t>View customer’s feedbacks</w:t>
      </w:r>
      <w:bookmarkEnd w:id="79"/>
      <w:bookmarkEnd w:id="80"/>
    </w:p>
    <w:p w14:paraId="1DFCFD75" w14:textId="4E2DFCF0" w:rsidR="00123B20" w:rsidRDefault="00123B20" w:rsidP="00123B20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020CFE4" wp14:editId="171CFD4C">
            <wp:extent cx="5715000" cy="52753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6"/>
        <w:gridCol w:w="759"/>
        <w:gridCol w:w="2131"/>
      </w:tblGrid>
      <w:tr w:rsidR="00123B20" w:rsidRPr="00123B20" w14:paraId="10935CF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96BD12A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843FE03" w14:textId="17DACA21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CB7737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</w:t>
            </w:r>
            <w:r w:rsidR="00CB7737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10</w:t>
            </w:r>
          </w:p>
          <w:p w14:paraId="6374BD69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123B20" w:rsidRPr="00123B20" w14:paraId="4526C60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61E77E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A810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UC010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33A7A2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2B06B" w14:textId="6565665B" w:rsidR="00123B20" w:rsidRPr="00123B20" w:rsidRDefault="0022071A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123B20" w:rsidRPr="00123B20" w14:paraId="0B2E96E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8897A4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E744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View customer’s feedbacks</w:t>
            </w:r>
          </w:p>
        </w:tc>
      </w:tr>
      <w:tr w:rsidR="00123B20" w:rsidRPr="00123B20" w14:paraId="37ACA1E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5F61ED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845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123B20" w:rsidRPr="00123B20" w14:paraId="07634EF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CC7854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1250D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674B59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773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123B20" w:rsidRPr="00123B20" w14:paraId="7658DA9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7D95477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78A20F0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lastRenderedPageBreak/>
              <w:t>Customer</w:t>
            </w:r>
          </w:p>
          <w:p w14:paraId="491E6A82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EE8D678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customer’s feedbacks.</w:t>
            </w:r>
          </w:p>
          <w:p w14:paraId="357879E2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69E8A718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can </w:t>
            </w:r>
            <w:r w:rsidRPr="00123B20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 the customer’s feedbacks</w:t>
            </w: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1D5F355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688CFF9F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feedbacks” button.</w:t>
            </w:r>
          </w:p>
          <w:p w14:paraId="0437747F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E7CD7AB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766AA96A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</w:t>
            </w: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choose a repair shop to repair.</w:t>
            </w:r>
          </w:p>
          <w:p w14:paraId="74F22FBB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0A1E0C40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123B2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DC8BBB5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Customers can </w:t>
            </w:r>
            <w:r w:rsidRPr="00123B20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 the customer’s feedbacks</w:t>
            </w:r>
            <w:r w:rsidRPr="00123B20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58D5DB08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1F40984D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C1F8603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064D1DF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1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14"/>
              <w:gridCol w:w="4282"/>
            </w:tblGrid>
            <w:tr w:rsidR="00123B20" w:rsidRPr="00123B20" w14:paraId="382DE6CB" w14:textId="77777777" w:rsidTr="00D11B64">
              <w:tc>
                <w:tcPr>
                  <w:tcW w:w="867" w:type="dxa"/>
                </w:tcPr>
                <w:p w14:paraId="26D41501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1369BA9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16FE6323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23B20" w:rsidRPr="00123B20" w14:paraId="2B3EC4B0" w14:textId="77777777" w:rsidTr="00D11B64">
              <w:trPr>
                <w:trHeight w:val="542"/>
              </w:trPr>
              <w:tc>
                <w:tcPr>
                  <w:tcW w:w="867" w:type="dxa"/>
                </w:tcPr>
                <w:p w14:paraId="53FBD29C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ECB94D7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  <w:shd w:val="clear" w:color="auto" w:fill="FFFFFF"/>
                    </w:rPr>
                    <w:t>The customer touches the “View feedbacks” button.</w:t>
                  </w:r>
                </w:p>
                <w:p w14:paraId="631A0B11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463" w:type="dxa"/>
                </w:tcPr>
                <w:p w14:paraId="79277AE4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The system will display a list of feedback from other customers about that repair shop:</w:t>
                  </w:r>
                </w:p>
                <w:p w14:paraId="7AA2765C" w14:textId="77777777" w:rsidR="00123B20" w:rsidRPr="00123B20" w:rsidRDefault="00123B20" w:rsidP="00123B20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User name</w:t>
                  </w:r>
                </w:p>
                <w:p w14:paraId="45A3993D" w14:textId="77777777" w:rsidR="00123B20" w:rsidRPr="00123B20" w:rsidRDefault="00123B20" w:rsidP="00123B20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Content feedback</w:t>
                  </w:r>
                </w:p>
                <w:p w14:paraId="303A8FB4" w14:textId="77777777" w:rsidR="00123B20" w:rsidRPr="00123B20" w:rsidRDefault="00123B20" w:rsidP="00123B20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Star</w:t>
                  </w:r>
                </w:p>
                <w:p w14:paraId="51A7BE5D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220C51AE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Alternative Scenario:</w:t>
            </w:r>
          </w:p>
          <w:p w14:paraId="4DA64D76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FF68C1E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1"/>
              <w:tblW w:w="8769" w:type="dxa"/>
              <w:tblLook w:val="04A0" w:firstRow="1" w:lastRow="0" w:firstColumn="1" w:lastColumn="0" w:noHBand="0" w:noVBand="1"/>
            </w:tblPr>
            <w:tblGrid>
              <w:gridCol w:w="746"/>
              <w:gridCol w:w="3719"/>
              <w:gridCol w:w="4304"/>
            </w:tblGrid>
            <w:tr w:rsidR="00123B20" w:rsidRPr="00123B20" w14:paraId="577F60A6" w14:textId="77777777" w:rsidTr="00123B20">
              <w:trPr>
                <w:trHeight w:val="267"/>
              </w:trPr>
              <w:tc>
                <w:tcPr>
                  <w:tcW w:w="746" w:type="dxa"/>
                </w:tcPr>
                <w:p w14:paraId="306A5C73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19" w:type="dxa"/>
                </w:tcPr>
                <w:p w14:paraId="7B6983DC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04" w:type="dxa"/>
                </w:tcPr>
                <w:p w14:paraId="19F49831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23B20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23B20" w:rsidRPr="00123B20" w14:paraId="1DF59550" w14:textId="77777777" w:rsidTr="00123B20">
              <w:trPr>
                <w:trHeight w:val="693"/>
              </w:trPr>
              <w:tc>
                <w:tcPr>
                  <w:tcW w:w="746" w:type="dxa"/>
                  <w:vAlign w:val="center"/>
                </w:tcPr>
                <w:p w14:paraId="4CAB99C5" w14:textId="77777777" w:rsidR="00123B20" w:rsidRPr="00123B20" w:rsidRDefault="00123B20" w:rsidP="00123B20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23B20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19" w:type="dxa"/>
                </w:tcPr>
                <w:p w14:paraId="6E36EFC2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23B20">
                    <w:rPr>
                      <w:iCs/>
                      <w:sz w:val="22"/>
                      <w:szCs w:val="22"/>
                    </w:rPr>
                    <w:t>The repair shop doesn't have any feedback from customers</w:t>
                  </w:r>
                </w:p>
              </w:tc>
              <w:tc>
                <w:tcPr>
                  <w:tcW w:w="4304" w:type="dxa"/>
                </w:tcPr>
                <w:p w14:paraId="4C98D379" w14:textId="77777777" w:rsidR="00123B20" w:rsidRPr="00123B20" w:rsidRDefault="00123B20" w:rsidP="00123B20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23B20">
                    <w:rPr>
                      <w:sz w:val="22"/>
                      <w:szCs w:val="22"/>
                      <w:shd w:val="clear" w:color="auto" w:fill="FFFFFF"/>
                    </w:rPr>
                    <w:t>The system shows the message: “</w:t>
                  </w:r>
                  <w:r w:rsidRPr="00123B20">
                    <w:rPr>
                      <w:iCs/>
                      <w:sz w:val="22"/>
                      <w:szCs w:val="22"/>
                    </w:rPr>
                    <w:t>Feedback is empty</w:t>
                  </w:r>
                  <w:r w:rsidRPr="00123B20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716DD50F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D9386BB" w14:textId="77777777" w:rsidR="00123B20" w:rsidRPr="00123B20" w:rsidRDefault="00123B20" w:rsidP="00123B20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View customer’s feedbacks extend choose shop to repair.</w:t>
            </w:r>
          </w:p>
          <w:p w14:paraId="3FA46529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0C9BCB3" w14:textId="77777777" w:rsidR="00123B20" w:rsidRPr="00123B20" w:rsidRDefault="00123B20" w:rsidP="00123B20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23B20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554D6318" w14:textId="77777777" w:rsidR="00123B20" w:rsidRPr="00123B20" w:rsidRDefault="00123B20" w:rsidP="00123B20">
      <w:pPr>
        <w:rPr>
          <w:lang w:val="vi-VN"/>
        </w:rPr>
      </w:pPr>
    </w:p>
    <w:p w14:paraId="521AD591" w14:textId="67FA6004" w:rsidR="00F80B89" w:rsidRDefault="00F80B89" w:rsidP="00F80B89">
      <w:pPr>
        <w:pStyle w:val="Heading2"/>
      </w:pPr>
      <w:bookmarkStart w:id="81" w:name="_Toc77152653"/>
      <w:bookmarkStart w:id="82" w:name="_Toc77169568"/>
      <w:r w:rsidRPr="00F80B89">
        <w:lastRenderedPageBreak/>
        <w:t>Send problem</w:t>
      </w:r>
      <w:bookmarkEnd w:id="81"/>
      <w:bookmarkEnd w:id="82"/>
    </w:p>
    <w:p w14:paraId="0B425F82" w14:textId="695187DA" w:rsidR="00F80B89" w:rsidRDefault="00F80B89" w:rsidP="00F80B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0079F0F" wp14:editId="72740E32">
            <wp:extent cx="5715000" cy="576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F80B89" w:rsidRPr="00F80B89" w14:paraId="0F904672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F99C12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8937120" w14:textId="19F7A714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6622E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011</w:t>
            </w:r>
          </w:p>
          <w:p w14:paraId="3B67937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F80B89" w:rsidRPr="00F80B89" w14:paraId="3A3865E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CEB489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BFBF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UC011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0E9816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D5DE7" w14:textId="4BEB3C28" w:rsidR="00F80B89" w:rsidRPr="00F80B89" w:rsidRDefault="0022071A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F80B89" w:rsidRPr="00F80B89" w14:paraId="35E5DDD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AAE41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CA8D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Send problem</w:t>
            </w:r>
          </w:p>
        </w:tc>
      </w:tr>
      <w:tr w:rsidR="00F80B89" w:rsidRPr="00F80B89" w14:paraId="0D538AB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E7CD24E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CD99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F80B89" w:rsidRPr="00F80B89" w14:paraId="79BF72C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FD255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E171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18350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3FEE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F80B89" w:rsidRPr="00F80B89" w14:paraId="7A4B960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0A292D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7E8CAAE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78B436F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34AEC0E9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send the problem.</w:t>
            </w:r>
          </w:p>
          <w:p w14:paraId="2F2B704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07E3DA3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Customers send the </w:t>
            </w: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problem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information to a nearby repair shop.</w:t>
            </w:r>
          </w:p>
          <w:p w14:paraId="760F6FC0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493F1B46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touches the “Send </w:t>
            </w: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problem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1506367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A63DACE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53CDE26F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 must create the </w:t>
            </w: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problem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 first.</w:t>
            </w:r>
          </w:p>
          <w:p w14:paraId="1C748EBF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choose a repair shop to repair.</w:t>
            </w:r>
          </w:p>
          <w:p w14:paraId="3E9507BC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765682A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6FDFF658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The customer's request can send to the repair shop.</w:t>
            </w:r>
          </w:p>
          <w:p w14:paraId="7DFA8387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0E94D21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7E4CCCE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2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598"/>
              <w:gridCol w:w="4299"/>
            </w:tblGrid>
            <w:tr w:rsidR="00F80B89" w:rsidRPr="00F80B89" w14:paraId="032F2EE4" w14:textId="77777777" w:rsidTr="00D11B64">
              <w:tc>
                <w:tcPr>
                  <w:tcW w:w="867" w:type="dxa"/>
                </w:tcPr>
                <w:p w14:paraId="635D2F6D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08F15852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2DD5EE99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F80B89" w:rsidRPr="00F80B89" w14:paraId="053E5815" w14:textId="77777777" w:rsidTr="00D11B64">
              <w:trPr>
                <w:trHeight w:val="1799"/>
              </w:trPr>
              <w:tc>
                <w:tcPr>
                  <w:tcW w:w="867" w:type="dxa"/>
                </w:tcPr>
                <w:p w14:paraId="442682FF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780" w:type="dxa"/>
                </w:tcPr>
                <w:p w14:paraId="147C43E3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 xml:space="preserve">Customer </w:t>
                  </w:r>
                  <w:r w:rsidRPr="00F80B89">
                    <w:rPr>
                      <w:sz w:val="22"/>
                      <w:szCs w:val="22"/>
                      <w:shd w:val="clear" w:color="auto" w:fill="FFFFFF"/>
                    </w:rPr>
                    <w:t>touches the “Send problem” button.</w:t>
                  </w:r>
                </w:p>
              </w:tc>
              <w:tc>
                <w:tcPr>
                  <w:tcW w:w="4463" w:type="dxa"/>
                </w:tcPr>
                <w:p w14:paraId="7E451E5F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customer's request will be sent to the repair shop.</w:t>
                  </w:r>
                </w:p>
                <w:p w14:paraId="3CAB2A95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staff working in the repair shop will receive customer's requests.</w:t>
                  </w:r>
                </w:p>
                <w:p w14:paraId="0D8D6A94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system will display the message: "Request sent successfully."</w:t>
                  </w:r>
                </w:p>
              </w:tc>
            </w:tr>
          </w:tbl>
          <w:p w14:paraId="43C5C677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155B9CD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69CED9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7D53EC5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79E6C7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33B5021A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Send the problem extend choose shop to repair.</w:t>
            </w:r>
          </w:p>
          <w:p w14:paraId="421E819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75EC8D7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77D5A16A" w14:textId="77777777" w:rsidR="00F80B89" w:rsidRPr="00F80B89" w:rsidRDefault="00F80B89" w:rsidP="00F80B89">
      <w:pPr>
        <w:rPr>
          <w:lang w:val="vi-VN"/>
        </w:rPr>
      </w:pPr>
    </w:p>
    <w:p w14:paraId="7242FFDA" w14:textId="6D67CCC1" w:rsidR="00F80B89" w:rsidRDefault="00F80B89" w:rsidP="00F80B89">
      <w:pPr>
        <w:pStyle w:val="Heading2"/>
      </w:pPr>
      <w:bookmarkStart w:id="83" w:name="_Toc77152654"/>
      <w:bookmarkStart w:id="84" w:name="_Toc77169569"/>
      <w:r w:rsidRPr="00F80B89">
        <w:t>Receive notifications from staff</w:t>
      </w:r>
      <w:bookmarkEnd w:id="83"/>
      <w:bookmarkEnd w:id="84"/>
    </w:p>
    <w:p w14:paraId="4060D9E8" w14:textId="351F6B62" w:rsidR="00F80B89" w:rsidRDefault="00F80B89" w:rsidP="00F80B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23E408D" wp14:editId="3FF7BFA0">
            <wp:extent cx="5715000" cy="11863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F80B89" w:rsidRPr="00F80B89" w14:paraId="750C12E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3982BD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FD5ECEE" w14:textId="746C7279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960F93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</w:t>
            </w:r>
            <w:r w:rsidR="00960F9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12</w:t>
            </w:r>
          </w:p>
          <w:p w14:paraId="2CEF57E7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F80B89" w:rsidRPr="00F80B89" w14:paraId="183EBA5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3E2DE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54F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UC012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8FC9D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03BB2" w14:textId="33A093A7" w:rsidR="00F80B89" w:rsidRPr="00F80B89" w:rsidRDefault="0022071A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F80B89" w:rsidRPr="00F80B89" w14:paraId="38C18B1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97E4DB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D20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Receive notifications from staff</w:t>
            </w:r>
          </w:p>
        </w:tc>
      </w:tr>
      <w:tr w:rsidR="00F80B89" w:rsidRPr="00F80B89" w14:paraId="7285231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02F4A8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0CD6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F80B89" w:rsidRPr="00F80B89" w14:paraId="04C0F98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9F088E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83796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191CA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E18F9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F80B89" w:rsidRPr="00F80B89" w14:paraId="0197031F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31674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Actor:</w:t>
            </w:r>
          </w:p>
          <w:p w14:paraId="54537085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20108FD6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366ABF56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receive the notifications from staff.</w:t>
            </w:r>
          </w:p>
          <w:p w14:paraId="383B21BB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4F89D474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 </w:t>
            </w: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receives the notifications from staff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75A857F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6432878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974751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3BD9421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0AE8917B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Customer must send the problem successfully.</w:t>
            </w:r>
          </w:p>
          <w:p w14:paraId="01608F35" w14:textId="285F2819" w:rsidR="00F80B89" w:rsidRPr="00F80B89" w:rsidRDefault="00F80B89" w:rsidP="009B528D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706288E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F2A8C37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 can see the information of that staff.</w:t>
            </w:r>
          </w:p>
          <w:p w14:paraId="6E51E2E2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5679EE30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3"/>
              <w:tblW w:w="0" w:type="auto"/>
              <w:tblLook w:val="04A0" w:firstRow="1" w:lastRow="0" w:firstColumn="1" w:lastColumn="0" w:noHBand="0" w:noVBand="1"/>
            </w:tblPr>
            <w:tblGrid>
              <w:gridCol w:w="855"/>
              <w:gridCol w:w="3618"/>
              <w:gridCol w:w="4277"/>
            </w:tblGrid>
            <w:tr w:rsidR="00F80B89" w:rsidRPr="00F80B89" w14:paraId="4EBDD590" w14:textId="77777777" w:rsidTr="00D11B64">
              <w:tc>
                <w:tcPr>
                  <w:tcW w:w="867" w:type="dxa"/>
                </w:tcPr>
                <w:p w14:paraId="1EB38B78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68FA40E0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6397B9C0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F80B89" w:rsidRPr="00F80B89" w14:paraId="26628ED9" w14:textId="77777777" w:rsidTr="00D11B64">
              <w:trPr>
                <w:trHeight w:val="710"/>
              </w:trPr>
              <w:tc>
                <w:tcPr>
                  <w:tcW w:w="867" w:type="dxa"/>
                </w:tcPr>
                <w:p w14:paraId="63B6D4D8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8105302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463" w:type="dxa"/>
                </w:tcPr>
                <w:p w14:paraId="254D6D30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screen will display a message: "A staff member has accepted your request."</w:t>
                  </w:r>
                </w:p>
              </w:tc>
            </w:tr>
          </w:tbl>
          <w:p w14:paraId="2E0EEE7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0DDEA6E5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1B54EF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13A4622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4556F7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7CA31700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Receive notifications from staff extend send problem.</w:t>
            </w:r>
          </w:p>
          <w:p w14:paraId="17B6603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4A96430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116768BE" w14:textId="77777777" w:rsidR="00F80B89" w:rsidRPr="00F80B89" w:rsidRDefault="00F80B89" w:rsidP="00F80B89">
      <w:pPr>
        <w:ind w:left="0"/>
        <w:rPr>
          <w:lang w:val="vi-VN"/>
        </w:rPr>
      </w:pPr>
    </w:p>
    <w:p w14:paraId="0DA9B711" w14:textId="33AF7349" w:rsidR="00F80B89" w:rsidRDefault="00F80B89" w:rsidP="00B568ED">
      <w:pPr>
        <w:pStyle w:val="Heading2"/>
      </w:pPr>
      <w:bookmarkStart w:id="85" w:name="_Toc77152655"/>
      <w:bookmarkStart w:id="86" w:name="_Toc77169570"/>
      <w:r w:rsidRPr="00F80B89">
        <w:lastRenderedPageBreak/>
        <w:t>View staff</w:t>
      </w:r>
      <w:bookmarkEnd w:id="85"/>
      <w:bookmarkEnd w:id="86"/>
    </w:p>
    <w:p w14:paraId="6CE697E0" w14:textId="757C99CC" w:rsidR="00B568ED" w:rsidRPr="00B568ED" w:rsidRDefault="00B568ED" w:rsidP="00B568ED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825243D" wp14:editId="24C4FC83">
            <wp:extent cx="5715000" cy="12266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2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3"/>
        <w:gridCol w:w="2452"/>
        <w:gridCol w:w="1144"/>
        <w:gridCol w:w="759"/>
        <w:gridCol w:w="2132"/>
      </w:tblGrid>
      <w:tr w:rsidR="00F80B89" w:rsidRPr="00F80B89" w14:paraId="5A5259C0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9BDF28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9CCC69D" w14:textId="3BEED56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034FB0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013</w:t>
            </w:r>
          </w:p>
          <w:p w14:paraId="6FEC610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F80B89" w:rsidRPr="00F80B89" w14:paraId="6DFA617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49F44B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D970B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UC013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086AD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8B9BC" w14:textId="05E4D722" w:rsidR="00F80B89" w:rsidRPr="00F80B89" w:rsidRDefault="0022071A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F80B89" w:rsidRPr="00F80B89" w14:paraId="63066CD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97B3D3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97A5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View staff</w:t>
            </w:r>
          </w:p>
        </w:tc>
      </w:tr>
      <w:tr w:rsidR="00F80B89" w:rsidRPr="00F80B89" w14:paraId="4F05A80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8B224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F601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F80B89" w:rsidRPr="00F80B89" w14:paraId="69DE905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0BAFF8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A830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3082E6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A7A9C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F80B89" w:rsidRPr="00F80B89" w14:paraId="45B93334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A53E8AB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011AF28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61794C80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0578A278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staff.</w:t>
            </w:r>
          </w:p>
          <w:p w14:paraId="7FFD928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DEA78EB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views the staff who accepted the customer’s problem.</w:t>
            </w:r>
          </w:p>
          <w:p w14:paraId="672D943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A9C7280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“View” button.</w:t>
            </w:r>
          </w:p>
          <w:p w14:paraId="3EE174E3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A4E00E1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4D849E77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Customer received notifications from the staff.</w:t>
            </w:r>
          </w:p>
          <w:p w14:paraId="0FC19672" w14:textId="05AE63A7" w:rsidR="00F80B89" w:rsidRPr="00F80B89" w:rsidRDefault="00F80B89" w:rsidP="009B528D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10B547DE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592C8D2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 can </w:t>
            </w: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view the staff who accepted the customer’s problem</w:t>
            </w: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3B2EEA78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11E5D0B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4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13"/>
              <w:gridCol w:w="4283"/>
            </w:tblGrid>
            <w:tr w:rsidR="00F80B89" w:rsidRPr="00F80B89" w14:paraId="6F7B221B" w14:textId="77777777" w:rsidTr="00D11B64">
              <w:tc>
                <w:tcPr>
                  <w:tcW w:w="867" w:type="dxa"/>
                </w:tcPr>
                <w:p w14:paraId="3883DAA3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5676BDE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5BA1F685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F80B89" w:rsidRPr="00F80B89" w14:paraId="764922E8" w14:textId="77777777" w:rsidTr="00D11B64">
              <w:trPr>
                <w:trHeight w:val="2591"/>
              </w:trPr>
              <w:tc>
                <w:tcPr>
                  <w:tcW w:w="867" w:type="dxa"/>
                </w:tcPr>
                <w:p w14:paraId="61D8652F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780" w:type="dxa"/>
                </w:tcPr>
                <w:p w14:paraId="45AEB42F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Customer click “View” button.</w:t>
                  </w:r>
                </w:p>
              </w:tc>
              <w:tc>
                <w:tcPr>
                  <w:tcW w:w="4463" w:type="dxa"/>
                </w:tcPr>
                <w:p w14:paraId="5A434F6E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The screen will display staff information including:</w:t>
                  </w:r>
                </w:p>
                <w:p w14:paraId="634B1F6D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Staff’s name</w:t>
                  </w:r>
                </w:p>
                <w:p w14:paraId="54018B16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Repair shop’s name</w:t>
                  </w:r>
                </w:p>
                <w:p w14:paraId="5A41B9CF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Image</w:t>
                  </w:r>
                </w:p>
                <w:p w14:paraId="26822CD7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Address</w:t>
                  </w:r>
                </w:p>
                <w:p w14:paraId="6AFF0A7F" w14:textId="77777777" w:rsidR="00F80B89" w:rsidRPr="00F80B89" w:rsidRDefault="00F80B89" w:rsidP="00F80B89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Phone number</w:t>
                  </w:r>
                </w:p>
                <w:p w14:paraId="55429489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6ECD27F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4F845C72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3DB502A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4"/>
              <w:tblW w:w="8778" w:type="dxa"/>
              <w:tblLook w:val="04A0" w:firstRow="1" w:lastRow="0" w:firstColumn="1" w:lastColumn="0" w:noHBand="0" w:noVBand="1"/>
            </w:tblPr>
            <w:tblGrid>
              <w:gridCol w:w="746"/>
              <w:gridCol w:w="3719"/>
              <w:gridCol w:w="4313"/>
            </w:tblGrid>
            <w:tr w:rsidR="00F80B89" w:rsidRPr="00F80B89" w14:paraId="73C47326" w14:textId="77777777" w:rsidTr="00F80B89">
              <w:trPr>
                <w:trHeight w:val="272"/>
              </w:trPr>
              <w:tc>
                <w:tcPr>
                  <w:tcW w:w="746" w:type="dxa"/>
                </w:tcPr>
                <w:p w14:paraId="2F9F316D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19" w:type="dxa"/>
                </w:tcPr>
                <w:p w14:paraId="0937F818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313" w:type="dxa"/>
                </w:tcPr>
                <w:p w14:paraId="43356DDC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F80B8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F80B89" w:rsidRPr="00F80B89" w14:paraId="6F6EFA27" w14:textId="77777777" w:rsidTr="00F80B89">
              <w:trPr>
                <w:trHeight w:val="708"/>
              </w:trPr>
              <w:tc>
                <w:tcPr>
                  <w:tcW w:w="746" w:type="dxa"/>
                  <w:vAlign w:val="center"/>
                </w:tcPr>
                <w:p w14:paraId="52827E07" w14:textId="77777777" w:rsidR="00F80B89" w:rsidRPr="00F80B89" w:rsidRDefault="00F80B89" w:rsidP="00F80B8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F80B89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19" w:type="dxa"/>
                </w:tcPr>
                <w:p w14:paraId="7329AAE1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F80B89">
                    <w:rPr>
                      <w:iCs/>
                      <w:sz w:val="22"/>
                      <w:szCs w:val="22"/>
                    </w:rPr>
                    <w:t>The repair shop doesn't have any staff.</w:t>
                  </w:r>
                </w:p>
              </w:tc>
              <w:tc>
                <w:tcPr>
                  <w:tcW w:w="4313" w:type="dxa"/>
                </w:tcPr>
                <w:p w14:paraId="208D7FDD" w14:textId="77777777" w:rsidR="00F80B89" w:rsidRPr="00F80B89" w:rsidRDefault="00F80B89" w:rsidP="00F80B89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F80B89">
                    <w:rPr>
                      <w:sz w:val="22"/>
                      <w:szCs w:val="22"/>
                      <w:shd w:val="clear" w:color="auto" w:fill="FFFFFF"/>
                    </w:rPr>
                    <w:t>The system shows the message: “</w:t>
                  </w:r>
                  <w:r w:rsidRPr="00F80B89">
                    <w:rPr>
                      <w:iCs/>
                      <w:sz w:val="22"/>
                      <w:szCs w:val="22"/>
                    </w:rPr>
                    <w:t>Staff is empty”</w:t>
                  </w:r>
                </w:p>
              </w:tc>
            </w:tr>
          </w:tbl>
          <w:p w14:paraId="0F7FA534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2EF17942" w14:textId="77777777" w:rsidR="00F80B89" w:rsidRPr="00F80B89" w:rsidRDefault="00F80B89" w:rsidP="00F80B8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View staff extend receive notifications from staff.</w:t>
            </w:r>
          </w:p>
          <w:p w14:paraId="00C5A9C1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A0DFD3F" w14:textId="77777777" w:rsidR="00F80B89" w:rsidRPr="00F80B89" w:rsidRDefault="00F80B89" w:rsidP="00F80B8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52C82B7A" w14:textId="77777777" w:rsidR="00F80B89" w:rsidRPr="00F80B89" w:rsidRDefault="00F80B89" w:rsidP="00F80B89">
      <w:pPr>
        <w:rPr>
          <w:lang w:val="vi-VN"/>
        </w:rPr>
      </w:pPr>
    </w:p>
    <w:p w14:paraId="294C8E58" w14:textId="3E9E9AA7" w:rsidR="00F80B89" w:rsidRDefault="004856FE" w:rsidP="004856FE">
      <w:pPr>
        <w:pStyle w:val="Heading2"/>
      </w:pPr>
      <w:bookmarkStart w:id="87" w:name="_Toc77152657"/>
      <w:bookmarkStart w:id="88" w:name="_Toc77169571"/>
      <w:r w:rsidRPr="004856FE">
        <w:t>View the bill</w:t>
      </w:r>
      <w:bookmarkEnd w:id="87"/>
      <w:bookmarkEnd w:id="88"/>
    </w:p>
    <w:p w14:paraId="57708348" w14:textId="2D06A38D" w:rsidR="004856FE" w:rsidRDefault="004856FE" w:rsidP="004856FE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14F0EA6" wp14:editId="70F1C414">
            <wp:extent cx="3057099" cy="12621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035" cy="12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4856FE" w:rsidRPr="004856FE" w14:paraId="19DB77D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15F3288C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C67446C" w14:textId="5FD37CDE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5D60C5" w:rsidRPr="009C2A86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0</w:t>
            </w:r>
            <w:r w:rsidR="005D60C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14</w:t>
            </w:r>
          </w:p>
          <w:p w14:paraId="10B8BA9B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4856FE" w:rsidRPr="004856FE" w14:paraId="68AF2A0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916167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6E48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UC014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5D8D09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853B0" w14:textId="60FE9C23" w:rsidR="004856FE" w:rsidRPr="004856FE" w:rsidRDefault="0022071A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4856FE" w:rsidRPr="004856FE" w14:paraId="1251934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EB4281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3160C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View the bill</w:t>
            </w:r>
          </w:p>
        </w:tc>
      </w:tr>
      <w:tr w:rsidR="004856FE" w:rsidRPr="004856FE" w14:paraId="4AB77AC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B676D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BA4A1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4856FE" w:rsidRPr="004856FE" w14:paraId="16A9121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EDBFF0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95B5D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62DE52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7BA0C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4856FE" w:rsidRPr="004856FE" w14:paraId="3E73EBB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F26B006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A3BC992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22B0B564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02B7E83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bill.</w:t>
            </w:r>
          </w:p>
          <w:p w14:paraId="4FA168D7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E3FE6AE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can view the bill.</w:t>
            </w:r>
          </w:p>
          <w:p w14:paraId="74819499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2A2EA74C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4856FE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bill” button.</w:t>
            </w:r>
          </w:p>
          <w:p w14:paraId="5AD4CFDF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1377FDF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9314A08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staff must complete the repair.</w:t>
            </w:r>
          </w:p>
          <w:p w14:paraId="32F1DB57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0378688F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</w:p>
          <w:p w14:paraId="3D4FE228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4856F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CA3F8D1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 can pay and send feedback about service.</w:t>
            </w:r>
          </w:p>
          <w:p w14:paraId="798D2D0F" w14:textId="77777777" w:rsidR="004856FE" w:rsidRPr="004856FE" w:rsidRDefault="004856FE" w:rsidP="004856FE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38068F10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5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4"/>
              <w:gridCol w:w="4293"/>
            </w:tblGrid>
            <w:tr w:rsidR="004856FE" w:rsidRPr="004856FE" w14:paraId="486880C0" w14:textId="77777777" w:rsidTr="00D11B64">
              <w:tc>
                <w:tcPr>
                  <w:tcW w:w="867" w:type="dxa"/>
                </w:tcPr>
                <w:p w14:paraId="6EAB20F7" w14:textId="77777777" w:rsidR="004856FE" w:rsidRPr="004856FE" w:rsidRDefault="004856FE" w:rsidP="004856FE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4856FE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361CA0DD" w14:textId="77777777" w:rsidR="004856FE" w:rsidRPr="004856FE" w:rsidRDefault="004856FE" w:rsidP="004856FE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4856FE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0353FEF4" w14:textId="77777777" w:rsidR="004856FE" w:rsidRPr="004856FE" w:rsidRDefault="004856FE" w:rsidP="004856FE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4856FE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4856FE" w:rsidRPr="004856FE" w14:paraId="45D65451" w14:textId="77777777" w:rsidTr="00D11B64">
              <w:tc>
                <w:tcPr>
                  <w:tcW w:w="867" w:type="dxa"/>
                </w:tcPr>
                <w:p w14:paraId="6C2022BC" w14:textId="77777777" w:rsidR="004856FE" w:rsidRPr="004856FE" w:rsidRDefault="004856FE" w:rsidP="004856FE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27E1871A" w14:textId="77777777" w:rsidR="004856FE" w:rsidRPr="004856FE" w:rsidRDefault="004856FE" w:rsidP="004856FE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Customer presses the button “View bill”.</w:t>
                  </w:r>
                </w:p>
              </w:tc>
              <w:tc>
                <w:tcPr>
                  <w:tcW w:w="4463" w:type="dxa"/>
                </w:tcPr>
                <w:p w14:paraId="1208AD37" w14:textId="77777777" w:rsidR="004856FE" w:rsidRPr="004856FE" w:rsidRDefault="004856FE" w:rsidP="004856FE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The system will display information of the bill including:</w:t>
                  </w:r>
                </w:p>
                <w:p w14:paraId="71E9D65E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Staff’s name</w:t>
                  </w:r>
                </w:p>
                <w:p w14:paraId="32D1C79D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Customer’s name</w:t>
                  </w:r>
                </w:p>
                <w:p w14:paraId="34E3A86E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Repair shop’s name</w:t>
                  </w:r>
                </w:p>
                <w:p w14:paraId="1CC14800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Repair date</w:t>
                  </w:r>
                </w:p>
                <w:p w14:paraId="3DF3D8C7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Address</w:t>
                  </w:r>
                </w:p>
                <w:p w14:paraId="4ED02DA6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Service’s name</w:t>
                  </w:r>
                </w:p>
                <w:p w14:paraId="23740D9A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Price</w:t>
                  </w:r>
                </w:p>
                <w:p w14:paraId="363A8DAF" w14:textId="77777777" w:rsidR="004856FE" w:rsidRPr="004856FE" w:rsidRDefault="004856FE" w:rsidP="004856FE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4856FE">
                    <w:rPr>
                      <w:sz w:val="22"/>
                      <w:szCs w:val="22"/>
                    </w:rPr>
                    <w:t>Total</w:t>
                  </w:r>
                </w:p>
                <w:p w14:paraId="7F5A4A03" w14:textId="77777777" w:rsidR="004856FE" w:rsidRPr="004856FE" w:rsidRDefault="004856FE" w:rsidP="004856FE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4A6D91C0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87D42EC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87D3F36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7EECE89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F764864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 xml:space="preserve">Relationships: </w:t>
            </w:r>
          </w:p>
          <w:p w14:paraId="07C41061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07B509DF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47485F11" w14:textId="77777777" w:rsidR="004856FE" w:rsidRPr="004856FE" w:rsidRDefault="004856FE" w:rsidP="004856FE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4856FE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72BD1762" w14:textId="77777777" w:rsidR="004856FE" w:rsidRPr="004856FE" w:rsidRDefault="004856FE" w:rsidP="004856FE">
      <w:pPr>
        <w:rPr>
          <w:lang w:val="vi-VN"/>
        </w:rPr>
      </w:pPr>
    </w:p>
    <w:p w14:paraId="1D5CDB6F" w14:textId="6DF4DF9B" w:rsidR="004856FE" w:rsidRDefault="004856FE" w:rsidP="004856FE">
      <w:pPr>
        <w:pStyle w:val="Heading2"/>
      </w:pPr>
      <w:bookmarkStart w:id="89" w:name="_Toc77152658"/>
      <w:bookmarkStart w:id="90" w:name="_Toc77169572"/>
      <w:r w:rsidRPr="004856FE">
        <w:t>Pay</w:t>
      </w:r>
      <w:bookmarkEnd w:id="89"/>
      <w:bookmarkEnd w:id="90"/>
    </w:p>
    <w:p w14:paraId="70BE01B2" w14:textId="3275992F" w:rsidR="004856FE" w:rsidRDefault="004856FE" w:rsidP="004856FE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AA4C072" wp14:editId="4D77CA14">
            <wp:extent cx="3916907" cy="1107093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7669" cy="11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8B7243" w:rsidRPr="008B7243" w14:paraId="6BF21B7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1315356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C56D026" w14:textId="39DD242C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9C55C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015</w:t>
            </w:r>
          </w:p>
          <w:p w14:paraId="397C2DB4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8B7243" w:rsidRPr="008B7243" w14:paraId="5D42511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13C21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2ED8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UC015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56C312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688FD" w14:textId="48F87E56" w:rsidR="008B7243" w:rsidRPr="008B7243" w:rsidRDefault="0022071A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8B7243" w:rsidRPr="008B7243" w14:paraId="42A0853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2CB617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2840B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Pay</w:t>
            </w:r>
          </w:p>
        </w:tc>
      </w:tr>
      <w:tr w:rsidR="008B7243" w:rsidRPr="008B7243" w14:paraId="7C595DD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238C6A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7488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8B7243" w:rsidRPr="008B7243" w14:paraId="7D92BF4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B712805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8FC7F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9B3BD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3D802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8B7243" w:rsidRPr="008B7243" w14:paraId="6C1CD77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C219D6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0E65DC05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74B664E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144A3F39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pay.</w:t>
            </w:r>
          </w:p>
          <w:p w14:paraId="7F683BDB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5CCD2BB4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can pay.</w:t>
            </w:r>
          </w:p>
          <w:p w14:paraId="46128F01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5104E172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349A236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AE0DC9D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lastRenderedPageBreak/>
              <w:t>The customer must log in.</w:t>
            </w:r>
          </w:p>
          <w:p w14:paraId="1F7C5B90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Customer must see the bill first. </w:t>
            </w:r>
          </w:p>
          <w:p w14:paraId="00D165C7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7C3A3B30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60FD8D9C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Customer can pay.</w:t>
            </w:r>
          </w:p>
          <w:p w14:paraId="7A2E71B6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62CD3D5D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6"/>
              <w:tblW w:w="0" w:type="auto"/>
              <w:tblLook w:val="04A0" w:firstRow="1" w:lastRow="0" w:firstColumn="1" w:lastColumn="0" w:noHBand="0" w:noVBand="1"/>
            </w:tblPr>
            <w:tblGrid>
              <w:gridCol w:w="852"/>
              <w:gridCol w:w="3605"/>
              <w:gridCol w:w="4293"/>
            </w:tblGrid>
            <w:tr w:rsidR="008B7243" w:rsidRPr="008B7243" w14:paraId="1A4333AD" w14:textId="77777777" w:rsidTr="00D11B64">
              <w:tc>
                <w:tcPr>
                  <w:tcW w:w="867" w:type="dxa"/>
                </w:tcPr>
                <w:p w14:paraId="76B80880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0D2B100A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4812F4B9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B7243" w:rsidRPr="008B7243" w14:paraId="4633D832" w14:textId="77777777" w:rsidTr="00D11B64">
              <w:trPr>
                <w:trHeight w:val="989"/>
              </w:trPr>
              <w:tc>
                <w:tcPr>
                  <w:tcW w:w="867" w:type="dxa"/>
                </w:tcPr>
                <w:p w14:paraId="1F223EDA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FD20436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Staff confirmed receipt of money on the bill.</w:t>
                  </w:r>
                </w:p>
              </w:tc>
              <w:tc>
                <w:tcPr>
                  <w:tcW w:w="4463" w:type="dxa"/>
                </w:tcPr>
                <w:p w14:paraId="36F895B6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If the staff accepts:</w:t>
                  </w:r>
                </w:p>
                <w:p w14:paraId="799437F6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The system will display the message: "Payment successful."</w:t>
                  </w:r>
                </w:p>
              </w:tc>
            </w:tr>
          </w:tbl>
          <w:p w14:paraId="4DF9CB82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03010FCC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AC7C938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3D7F4775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6E52360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2F8B0BD8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Pay extend view the bill.</w:t>
            </w:r>
          </w:p>
          <w:p w14:paraId="04521B8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CF6335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6482721E" w14:textId="77777777" w:rsidR="008B7243" w:rsidRPr="004856FE" w:rsidRDefault="008B7243" w:rsidP="008B7243">
      <w:pPr>
        <w:ind w:left="0"/>
        <w:rPr>
          <w:lang w:val="vi-VN"/>
        </w:rPr>
      </w:pPr>
    </w:p>
    <w:p w14:paraId="49522827" w14:textId="26E3F534" w:rsidR="004856FE" w:rsidRDefault="008B7243" w:rsidP="008B7243">
      <w:pPr>
        <w:pStyle w:val="Heading2"/>
      </w:pPr>
      <w:bookmarkStart w:id="91" w:name="_Toc77152659"/>
      <w:bookmarkStart w:id="92" w:name="_Toc77169573"/>
      <w:r w:rsidRPr="008B7243">
        <w:t>Send feedback about service</w:t>
      </w:r>
      <w:bookmarkEnd w:id="91"/>
      <w:bookmarkEnd w:id="92"/>
    </w:p>
    <w:p w14:paraId="7A7759D8" w14:textId="3B99C4EC" w:rsidR="008B7243" w:rsidRDefault="008B7243" w:rsidP="008B72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9C5D8A5" wp14:editId="0614D5FC">
            <wp:extent cx="4612021" cy="948519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0438" cy="95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5A0B" w14:textId="7F336A5C" w:rsidR="008B7243" w:rsidRDefault="008B7243" w:rsidP="008B7243">
      <w:pPr>
        <w:rPr>
          <w:lang w:val="vi-VN"/>
        </w:rPr>
      </w:pPr>
    </w:p>
    <w:p w14:paraId="728457FC" w14:textId="68B14734" w:rsidR="008B7243" w:rsidRDefault="008B7243" w:rsidP="008B72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D511BB9" wp14:editId="2BA178C0">
            <wp:extent cx="4688006" cy="791351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7383" cy="7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3"/>
        <w:gridCol w:w="1145"/>
        <w:gridCol w:w="758"/>
        <w:gridCol w:w="2132"/>
      </w:tblGrid>
      <w:tr w:rsidR="008B7243" w:rsidRPr="008B7243" w14:paraId="5F6FB47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6B9E69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4D0217F" w14:textId="7B899532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E019B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016</w:t>
            </w:r>
          </w:p>
          <w:p w14:paraId="5FA1DB87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8B7243" w:rsidRPr="008B7243" w14:paraId="79F4678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6A2A31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17D29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UC016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8B3BD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2F4C1" w14:textId="095D072D" w:rsidR="008B7243" w:rsidRPr="008B7243" w:rsidRDefault="0022071A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8B7243" w:rsidRPr="008B7243" w14:paraId="0551A69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358B74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A51B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service</w:t>
            </w:r>
          </w:p>
        </w:tc>
      </w:tr>
      <w:tr w:rsidR="008B7243" w:rsidRPr="008B7243" w14:paraId="51354AD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71E2E0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97F4C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8B7243" w:rsidRPr="008B7243" w14:paraId="0CB96E6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8612B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80DA8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80BB73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40751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8B7243" w:rsidRPr="008B7243" w14:paraId="5C83265E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0CDB6FE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EF2157D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182F2B16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494BA31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send the feedback about the service.</w:t>
            </w:r>
          </w:p>
          <w:p w14:paraId="38B7C36A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CD09CA2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customers can send </w:t>
            </w: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feedback about the service</w:t>
            </w: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6A15FEF7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73FA8EE4" w14:textId="17906BB6" w:rsidR="008B7243" w:rsidRPr="008B7243" w:rsidRDefault="008B7243" w:rsidP="009B528D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“Send feedback” button.</w:t>
            </w:r>
          </w:p>
          <w:p w14:paraId="6E48C347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8785DC5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CB24CD2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must see the bill first or view the customer’s history first. </w:t>
            </w:r>
          </w:p>
          <w:p w14:paraId="1F39F0AE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0CD2F544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8B724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417F212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The customer feedback will be sent to the repair shop.</w:t>
            </w:r>
          </w:p>
          <w:p w14:paraId="75AE5123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3B6B9930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7"/>
              <w:tblW w:w="0" w:type="auto"/>
              <w:tblLook w:val="04A0" w:firstRow="1" w:lastRow="0" w:firstColumn="1" w:lastColumn="0" w:noHBand="0" w:noVBand="1"/>
            </w:tblPr>
            <w:tblGrid>
              <w:gridCol w:w="852"/>
              <w:gridCol w:w="3607"/>
              <w:gridCol w:w="4291"/>
            </w:tblGrid>
            <w:tr w:rsidR="008B7243" w:rsidRPr="008B7243" w14:paraId="7A813481" w14:textId="77777777" w:rsidTr="00D11B64">
              <w:tc>
                <w:tcPr>
                  <w:tcW w:w="867" w:type="dxa"/>
                </w:tcPr>
                <w:p w14:paraId="29E08873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25DF7E98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0A084665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B7243" w:rsidRPr="008B7243" w14:paraId="0A0B0FE1" w14:textId="77777777" w:rsidTr="00D11B64">
              <w:trPr>
                <w:trHeight w:val="2483"/>
              </w:trPr>
              <w:tc>
                <w:tcPr>
                  <w:tcW w:w="867" w:type="dxa"/>
                </w:tcPr>
                <w:p w14:paraId="49C83252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203F5E90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 xml:space="preserve">Customer 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touches the “Send feedback” button.</w:t>
                  </w:r>
                </w:p>
              </w:tc>
              <w:tc>
                <w:tcPr>
                  <w:tcW w:w="4463" w:type="dxa"/>
                </w:tcPr>
                <w:p w14:paraId="3A1B8DEF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4E20D893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Title feedback: textbox, type: string, required.</w:t>
                  </w:r>
                </w:p>
                <w:p w14:paraId="5D215592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Content feedback: textbox, type: string, required.</w:t>
                  </w:r>
                </w:p>
                <w:p w14:paraId="62DC9788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Image: picture box, type: .jpg, required.</w:t>
                  </w:r>
                </w:p>
                <w:p w14:paraId="43AE1FE9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Star: number</w:t>
                  </w:r>
                </w:p>
              </w:tc>
            </w:tr>
            <w:tr w:rsidR="008B7243" w:rsidRPr="008B7243" w14:paraId="050875B7" w14:textId="77777777" w:rsidTr="00D11B64">
              <w:trPr>
                <w:trHeight w:val="2150"/>
              </w:trPr>
              <w:tc>
                <w:tcPr>
                  <w:tcW w:w="867" w:type="dxa"/>
                </w:tcPr>
                <w:p w14:paraId="656CE33B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14:paraId="1D564CFD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Customer enters information and clicks the button “Submit”.</w:t>
                  </w:r>
                </w:p>
              </w:tc>
              <w:tc>
                <w:tcPr>
                  <w:tcW w:w="4463" w:type="dxa"/>
                </w:tcPr>
                <w:p w14:paraId="12D457BC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The system checks the information entered by the customer</w:t>
                  </w:r>
                </w:p>
                <w:p w14:paraId="77368842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iCs/>
                      <w:sz w:val="22"/>
                      <w:szCs w:val="22"/>
                    </w:rPr>
                    <w:t>The customer feedback will be sent to the repair shop</w:t>
                  </w:r>
                  <w:r w:rsidRPr="008B7243">
                    <w:rPr>
                      <w:sz w:val="22"/>
                      <w:szCs w:val="22"/>
                    </w:rPr>
                    <w:t xml:space="preserve"> </w:t>
                  </w:r>
                </w:p>
                <w:p w14:paraId="02163854" w14:textId="77777777" w:rsidR="008B7243" w:rsidRPr="008B7243" w:rsidRDefault="008B7243" w:rsidP="008B7243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 xml:space="preserve">The system </w:t>
                  </w:r>
                  <w:r w:rsidRPr="008B7243">
                    <w:rPr>
                      <w:iCs/>
                      <w:sz w:val="22"/>
                      <w:szCs w:val="22"/>
                    </w:rPr>
                    <w:t>will display the message: "Feedback has been sent successfully"</w:t>
                  </w:r>
                </w:p>
                <w:p w14:paraId="297B94CE" w14:textId="3ACF97D2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[Exception 1, 2, 3, 4]</w:t>
                  </w:r>
                </w:p>
              </w:tc>
            </w:tr>
          </w:tbl>
          <w:p w14:paraId="30988D8D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77B2A2B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B0DAC8D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7"/>
              <w:tblW w:w="8758" w:type="dxa"/>
              <w:tblLook w:val="04A0" w:firstRow="1" w:lastRow="0" w:firstColumn="1" w:lastColumn="0" w:noHBand="0" w:noVBand="1"/>
            </w:tblPr>
            <w:tblGrid>
              <w:gridCol w:w="831"/>
              <w:gridCol w:w="3634"/>
              <w:gridCol w:w="4293"/>
            </w:tblGrid>
            <w:tr w:rsidR="008B7243" w:rsidRPr="008B7243" w14:paraId="3112D20F" w14:textId="77777777" w:rsidTr="00F44BA0">
              <w:trPr>
                <w:trHeight w:val="264"/>
              </w:trPr>
              <w:tc>
                <w:tcPr>
                  <w:tcW w:w="831" w:type="dxa"/>
                </w:tcPr>
                <w:p w14:paraId="56A1A3DE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634" w:type="dxa"/>
                </w:tcPr>
                <w:p w14:paraId="1218653A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293" w:type="dxa"/>
                </w:tcPr>
                <w:p w14:paraId="4CF012EC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B7243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B7243" w:rsidRPr="008B7243" w14:paraId="329F91E4" w14:textId="77777777" w:rsidTr="00F44BA0">
              <w:trPr>
                <w:trHeight w:val="617"/>
              </w:trPr>
              <w:tc>
                <w:tcPr>
                  <w:tcW w:w="831" w:type="dxa"/>
                  <w:vAlign w:val="center"/>
                </w:tcPr>
                <w:p w14:paraId="3A1159A0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634" w:type="dxa"/>
                </w:tcPr>
                <w:p w14:paraId="46A8103D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Title feedback is empty or longer than 100 characters</w:t>
                  </w:r>
                </w:p>
              </w:tc>
              <w:tc>
                <w:tcPr>
                  <w:tcW w:w="4293" w:type="dxa"/>
                </w:tcPr>
                <w:p w14:paraId="3883C815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8B7243">
                    <w:rPr>
                      <w:sz w:val="22"/>
                      <w:szCs w:val="22"/>
                    </w:rPr>
                    <w:t>Title feedback</w:t>
                  </w:r>
                  <w:r w:rsidRPr="008B7243">
                    <w:rPr>
                      <w:iCs/>
                      <w:sz w:val="22"/>
                      <w:szCs w:val="22"/>
                    </w:rPr>
                    <w:t xml:space="preserve"> cannot be empty and less than </w:t>
                  </w:r>
                  <w:r w:rsidRPr="008B7243">
                    <w:rPr>
                      <w:sz w:val="22"/>
                      <w:szCs w:val="22"/>
                    </w:rPr>
                    <w:t xml:space="preserve">100 </w:t>
                  </w:r>
                  <w:r w:rsidRPr="008B7243">
                    <w:rPr>
                      <w:iCs/>
                      <w:sz w:val="22"/>
                      <w:szCs w:val="22"/>
                    </w:rPr>
                    <w:t>characters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8B7243" w:rsidRPr="008B7243" w14:paraId="271B0566" w14:textId="77777777" w:rsidTr="00F44BA0">
              <w:trPr>
                <w:trHeight w:val="617"/>
              </w:trPr>
              <w:tc>
                <w:tcPr>
                  <w:tcW w:w="831" w:type="dxa"/>
                  <w:vAlign w:val="center"/>
                </w:tcPr>
                <w:p w14:paraId="2EAC9D83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634" w:type="dxa"/>
                </w:tcPr>
                <w:p w14:paraId="2F238195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Content feedback is empty or longer than 200 characters</w:t>
                  </w:r>
                </w:p>
              </w:tc>
              <w:tc>
                <w:tcPr>
                  <w:tcW w:w="4293" w:type="dxa"/>
                </w:tcPr>
                <w:p w14:paraId="002F068D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8B7243">
                    <w:rPr>
                      <w:sz w:val="22"/>
                      <w:szCs w:val="22"/>
                    </w:rPr>
                    <w:t xml:space="preserve">Content feedback </w:t>
                  </w:r>
                  <w:r w:rsidRPr="008B7243">
                    <w:rPr>
                      <w:iCs/>
                      <w:sz w:val="22"/>
                      <w:szCs w:val="22"/>
                    </w:rPr>
                    <w:t xml:space="preserve">cannot be empty and less than </w:t>
                  </w:r>
                  <w:r w:rsidRPr="008B7243">
                    <w:rPr>
                      <w:sz w:val="22"/>
                      <w:szCs w:val="22"/>
                    </w:rPr>
                    <w:t xml:space="preserve">200 </w:t>
                  </w:r>
                  <w:r w:rsidRPr="008B7243">
                    <w:rPr>
                      <w:iCs/>
                      <w:sz w:val="22"/>
                      <w:szCs w:val="22"/>
                    </w:rPr>
                    <w:t>characters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8B7243" w:rsidRPr="008B7243" w14:paraId="06C53C21" w14:textId="77777777" w:rsidTr="00F44BA0">
              <w:trPr>
                <w:trHeight w:val="617"/>
              </w:trPr>
              <w:tc>
                <w:tcPr>
                  <w:tcW w:w="831" w:type="dxa"/>
                  <w:vAlign w:val="center"/>
                </w:tcPr>
                <w:p w14:paraId="52AADA0B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634" w:type="dxa"/>
                </w:tcPr>
                <w:p w14:paraId="7F7BC4DD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Image is empty</w:t>
                  </w:r>
                </w:p>
              </w:tc>
              <w:tc>
                <w:tcPr>
                  <w:tcW w:w="4293" w:type="dxa"/>
                </w:tcPr>
                <w:p w14:paraId="4A3C4F91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8B7243">
                    <w:rPr>
                      <w:sz w:val="22"/>
                      <w:szCs w:val="22"/>
                    </w:rPr>
                    <w:t>Image must be selected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8B7243" w:rsidRPr="008B7243" w14:paraId="2A29ED61" w14:textId="77777777" w:rsidTr="00F44BA0">
              <w:trPr>
                <w:trHeight w:val="617"/>
              </w:trPr>
              <w:tc>
                <w:tcPr>
                  <w:tcW w:w="831" w:type="dxa"/>
                  <w:vAlign w:val="center"/>
                </w:tcPr>
                <w:p w14:paraId="57A07848" w14:textId="77777777" w:rsidR="008B7243" w:rsidRPr="008B7243" w:rsidRDefault="008B7243" w:rsidP="008B7243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634" w:type="dxa"/>
                </w:tcPr>
                <w:p w14:paraId="42334822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B7243">
                    <w:rPr>
                      <w:sz w:val="22"/>
                      <w:szCs w:val="22"/>
                    </w:rPr>
                    <w:t>Star is empty</w:t>
                  </w:r>
                </w:p>
              </w:tc>
              <w:tc>
                <w:tcPr>
                  <w:tcW w:w="4293" w:type="dxa"/>
                </w:tcPr>
                <w:p w14:paraId="4463225C" w14:textId="77777777" w:rsidR="008B7243" w:rsidRPr="008B7243" w:rsidRDefault="008B7243" w:rsidP="008B7243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“Star</w:t>
                  </w:r>
                  <w:r w:rsidRPr="008B7243">
                    <w:rPr>
                      <w:sz w:val="22"/>
                      <w:szCs w:val="22"/>
                    </w:rPr>
                    <w:t xml:space="preserve"> must be selected</w:t>
                  </w:r>
                  <w:r w:rsidRPr="008B7243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2584606E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62742CA8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service extend view the bill.</w:t>
            </w:r>
          </w:p>
          <w:p w14:paraId="1DE21AED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service extend view customer’s history.</w:t>
            </w:r>
          </w:p>
          <w:p w14:paraId="062FAD2C" w14:textId="77777777" w:rsidR="008B7243" w:rsidRPr="008B7243" w:rsidRDefault="008B7243" w:rsidP="008B7243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E1337DD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customer must be checked such as: t</w:t>
            </w:r>
            <w:r w:rsidRPr="008B7243">
              <w:rPr>
                <w:rFonts w:ascii="Calibri" w:eastAsia="Yu Mincho" w:hAnsi="Calibri"/>
                <w:sz w:val="22"/>
                <w:szCs w:val="22"/>
                <w:lang w:eastAsia="ja-JP"/>
              </w:rPr>
              <w:t>itle feedback, content feedback, image, license plates, star.</w:t>
            </w:r>
          </w:p>
          <w:p w14:paraId="7253130A" w14:textId="77777777" w:rsidR="008B7243" w:rsidRPr="008B7243" w:rsidRDefault="008B7243" w:rsidP="008B7243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customer</w:t>
            </w: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</w:t>
            </w:r>
            <w:r w:rsidRPr="008B7243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8B7243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780E6D47" w14:textId="77777777" w:rsidR="008B7243" w:rsidRPr="008B7243" w:rsidRDefault="008B7243" w:rsidP="008B7243">
            <w:pPr>
              <w:spacing w:before="0" w:after="160" w:line="259" w:lineRule="auto"/>
              <w:ind w:left="27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B7243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          + Success: The feedback will be sent with the input information.</w:t>
            </w:r>
          </w:p>
        </w:tc>
      </w:tr>
    </w:tbl>
    <w:p w14:paraId="74057772" w14:textId="77777777" w:rsidR="008B7243" w:rsidRPr="008B7243" w:rsidRDefault="008B7243" w:rsidP="008B7243"/>
    <w:p w14:paraId="6F6AD5EF" w14:textId="1D8A160E" w:rsidR="008B7243" w:rsidRDefault="00802122" w:rsidP="008B7243">
      <w:pPr>
        <w:pStyle w:val="Heading2"/>
      </w:pPr>
      <w:bookmarkStart w:id="93" w:name="_Toc77152660"/>
      <w:bookmarkStart w:id="94" w:name="_Toc77169574"/>
      <w:r w:rsidRPr="00802122">
        <w:t>View customer’s history</w:t>
      </w:r>
      <w:bookmarkEnd w:id="93"/>
      <w:bookmarkEnd w:id="94"/>
    </w:p>
    <w:p w14:paraId="260676E3" w14:textId="1D13D75A" w:rsidR="00802122" w:rsidRDefault="00802122" w:rsidP="00802122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11BAFA4" wp14:editId="5E2E0CDB">
            <wp:extent cx="3630304" cy="1066865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0857" cy="106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1"/>
        <w:gridCol w:w="2453"/>
        <w:gridCol w:w="1145"/>
        <w:gridCol w:w="759"/>
        <w:gridCol w:w="2132"/>
      </w:tblGrid>
      <w:tr w:rsidR="00802122" w:rsidRPr="00802122" w14:paraId="2E606CB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A161A17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CF3BB0B" w14:textId="6D736681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AE276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017</w:t>
            </w:r>
          </w:p>
          <w:p w14:paraId="2D5B9B45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802122" w:rsidRPr="00802122" w14:paraId="1C0DD6B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37DA10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55E06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UC0017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1E4C73A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BB4A4" w14:textId="2B77A28B" w:rsidR="00802122" w:rsidRPr="00802122" w:rsidRDefault="0022071A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802122" w:rsidRPr="00802122" w14:paraId="3769291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F3DE5C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6571F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View customer’s history</w:t>
            </w:r>
          </w:p>
        </w:tc>
      </w:tr>
      <w:tr w:rsidR="00802122" w:rsidRPr="00802122" w14:paraId="44F2208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5A0F53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D74B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802122" w:rsidRPr="00802122" w14:paraId="01D7534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D7A5EE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553BB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A1695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1305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802122" w:rsidRPr="00802122" w14:paraId="26AFA24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CA22840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3EF0335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735ADE92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00196A79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customer’s history.</w:t>
            </w:r>
          </w:p>
          <w:p w14:paraId="6A1658EE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65E8C68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</w:t>
            </w:r>
            <w:r w:rsidRPr="00802122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views the customer’s history.</w:t>
            </w:r>
          </w:p>
          <w:p w14:paraId="243D797A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656A155C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802122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history” button.</w:t>
            </w:r>
          </w:p>
          <w:p w14:paraId="31C254AC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073713B1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66FB3288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4DCE8550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80212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6DD3C36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 can </w:t>
            </w:r>
            <w:r w:rsidRPr="00802122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view the customer’s history</w:t>
            </w:r>
            <w:r w:rsidRPr="00802122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705B978A" w14:textId="77777777" w:rsidR="00802122" w:rsidRPr="00802122" w:rsidRDefault="00802122" w:rsidP="00802122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04D1849E" w14:textId="77777777" w:rsidR="00802122" w:rsidRPr="00802122" w:rsidRDefault="00802122" w:rsidP="00802122">
            <w:pPr>
              <w:spacing w:before="0" w:after="160" w:line="259" w:lineRule="auto"/>
              <w:ind w:left="27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74D9620F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8"/>
              <w:tblW w:w="0" w:type="auto"/>
              <w:tblLook w:val="04A0" w:firstRow="1" w:lastRow="0" w:firstColumn="1" w:lastColumn="0" w:noHBand="0" w:noVBand="1"/>
            </w:tblPr>
            <w:tblGrid>
              <w:gridCol w:w="854"/>
              <w:gridCol w:w="3611"/>
              <w:gridCol w:w="4285"/>
            </w:tblGrid>
            <w:tr w:rsidR="00802122" w:rsidRPr="00802122" w14:paraId="6E099E4B" w14:textId="77777777" w:rsidTr="00D11B64">
              <w:tc>
                <w:tcPr>
                  <w:tcW w:w="867" w:type="dxa"/>
                </w:tcPr>
                <w:p w14:paraId="5293D049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0BAA5DA9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21D7C768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02122" w:rsidRPr="00802122" w14:paraId="449D307E" w14:textId="77777777" w:rsidTr="00D11B64">
              <w:trPr>
                <w:trHeight w:val="3059"/>
              </w:trPr>
              <w:tc>
                <w:tcPr>
                  <w:tcW w:w="867" w:type="dxa"/>
                </w:tcPr>
                <w:p w14:paraId="020AA853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lastRenderedPageBreak/>
                    <w:t>1</w:t>
                  </w:r>
                </w:p>
              </w:tc>
              <w:tc>
                <w:tcPr>
                  <w:tcW w:w="3780" w:type="dxa"/>
                </w:tcPr>
                <w:p w14:paraId="6DE81C0A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 xml:space="preserve">Customer </w:t>
                  </w:r>
                  <w:r w:rsidRPr="00802122">
                    <w:rPr>
                      <w:sz w:val="22"/>
                      <w:szCs w:val="22"/>
                      <w:shd w:val="clear" w:color="auto" w:fill="FFFFFF"/>
                    </w:rPr>
                    <w:t>touches the “View history” button.</w:t>
                  </w:r>
                </w:p>
                <w:p w14:paraId="7C88AC0F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463" w:type="dxa"/>
                </w:tcPr>
                <w:p w14:paraId="223DB91B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The system will display a list of previous repair history.</w:t>
                  </w:r>
                </w:p>
                <w:p w14:paraId="34F30BD0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Problem name</w:t>
                  </w:r>
                </w:p>
                <w:p w14:paraId="6B18FD95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Staff’s name</w:t>
                  </w:r>
                </w:p>
                <w:p w14:paraId="38C520DC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Repair shop’s name</w:t>
                  </w:r>
                </w:p>
                <w:p w14:paraId="7D8A68C4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Repair date</w:t>
                  </w:r>
                </w:p>
                <w:p w14:paraId="41E22708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Address</w:t>
                  </w:r>
                </w:p>
                <w:p w14:paraId="1C003341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Service’s name</w:t>
                  </w:r>
                </w:p>
                <w:p w14:paraId="4EBAF3D1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Price</w:t>
                  </w:r>
                </w:p>
                <w:p w14:paraId="75288365" w14:textId="77777777" w:rsidR="00802122" w:rsidRPr="00802122" w:rsidRDefault="00802122" w:rsidP="00802122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Total</w:t>
                  </w:r>
                </w:p>
                <w:p w14:paraId="2E45BE2B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</w:tbl>
          <w:p w14:paraId="5D5A267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681A0A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5FC29B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18"/>
              <w:tblW w:w="8749" w:type="dxa"/>
              <w:tblLook w:val="04A0" w:firstRow="1" w:lastRow="0" w:firstColumn="1" w:lastColumn="0" w:noHBand="0" w:noVBand="1"/>
            </w:tblPr>
            <w:tblGrid>
              <w:gridCol w:w="744"/>
              <w:gridCol w:w="3721"/>
              <w:gridCol w:w="4284"/>
            </w:tblGrid>
            <w:tr w:rsidR="00802122" w:rsidRPr="00802122" w14:paraId="250A0FEC" w14:textId="77777777" w:rsidTr="00802122">
              <w:trPr>
                <w:trHeight w:val="280"/>
              </w:trPr>
              <w:tc>
                <w:tcPr>
                  <w:tcW w:w="744" w:type="dxa"/>
                </w:tcPr>
                <w:p w14:paraId="05D81FAE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21" w:type="dxa"/>
                </w:tcPr>
                <w:p w14:paraId="4F44086A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284" w:type="dxa"/>
                </w:tcPr>
                <w:p w14:paraId="000398D0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802122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802122" w:rsidRPr="00802122" w14:paraId="47258899" w14:textId="77777777" w:rsidTr="00802122">
              <w:trPr>
                <w:trHeight w:val="729"/>
              </w:trPr>
              <w:tc>
                <w:tcPr>
                  <w:tcW w:w="744" w:type="dxa"/>
                  <w:vAlign w:val="center"/>
                </w:tcPr>
                <w:p w14:paraId="0E119898" w14:textId="77777777" w:rsidR="00802122" w:rsidRPr="00802122" w:rsidRDefault="00802122" w:rsidP="00802122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802122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21" w:type="dxa"/>
                </w:tcPr>
                <w:p w14:paraId="5417C7F0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802122">
                    <w:rPr>
                      <w:iCs/>
                      <w:sz w:val="22"/>
                      <w:szCs w:val="22"/>
                    </w:rPr>
                    <w:t>The customer doesn't have any history.</w:t>
                  </w:r>
                </w:p>
              </w:tc>
              <w:tc>
                <w:tcPr>
                  <w:tcW w:w="4284" w:type="dxa"/>
                </w:tcPr>
                <w:p w14:paraId="2F5E13AC" w14:textId="77777777" w:rsidR="00802122" w:rsidRPr="00802122" w:rsidRDefault="00802122" w:rsidP="00802122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802122">
                    <w:rPr>
                      <w:sz w:val="22"/>
                      <w:szCs w:val="22"/>
                      <w:shd w:val="clear" w:color="auto" w:fill="FFFFFF"/>
                    </w:rPr>
                    <w:t>The system shows the message: “</w:t>
                  </w:r>
                  <w:r w:rsidRPr="00802122">
                    <w:rPr>
                      <w:iCs/>
                      <w:sz w:val="22"/>
                      <w:szCs w:val="22"/>
                    </w:rPr>
                    <w:t>History is empty”</w:t>
                  </w:r>
                </w:p>
              </w:tc>
            </w:tr>
          </w:tbl>
          <w:p w14:paraId="05F62AA1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FCE1C2F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N/A</w:t>
            </w:r>
          </w:p>
          <w:p w14:paraId="311C0BAB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1BF87BBC" w14:textId="77777777" w:rsidR="00802122" w:rsidRPr="00802122" w:rsidRDefault="00802122" w:rsidP="00802122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802122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1D395A4F" w14:textId="77777777" w:rsidR="00802122" w:rsidRPr="00802122" w:rsidRDefault="00802122" w:rsidP="00802122">
      <w:pPr>
        <w:rPr>
          <w:lang w:val="vi-VN"/>
        </w:rPr>
      </w:pPr>
    </w:p>
    <w:p w14:paraId="5982CB97" w14:textId="0CF6F352" w:rsidR="00142195" w:rsidRDefault="00142195" w:rsidP="00142195">
      <w:pPr>
        <w:pStyle w:val="Heading2"/>
      </w:pPr>
      <w:bookmarkStart w:id="95" w:name="_Toc77152661"/>
      <w:bookmarkStart w:id="96" w:name="_Toc77169575"/>
      <w:r w:rsidRPr="00142195">
        <w:t>View problem</w:t>
      </w:r>
      <w:bookmarkEnd w:id="95"/>
      <w:bookmarkEnd w:id="96"/>
    </w:p>
    <w:p w14:paraId="78E157E5" w14:textId="7C7BF863" w:rsidR="00142195" w:rsidRDefault="00142195" w:rsidP="00142195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530FB55" wp14:editId="2326EB8F">
            <wp:extent cx="2517569" cy="98782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8504" cy="9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142195" w:rsidRPr="00142195" w14:paraId="4C354D50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EE22B2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59EBC02" w14:textId="2E9C4428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8E4973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018</w:t>
            </w:r>
          </w:p>
          <w:p w14:paraId="059F52B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142195" w:rsidRPr="00142195" w14:paraId="015D06C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E3C231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D9A42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UC018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33A242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6E02" w14:textId="28E0B407" w:rsidR="00142195" w:rsidRPr="00142195" w:rsidRDefault="0022071A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142195" w:rsidRPr="00142195" w14:paraId="3313F2E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D93DF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BA989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View problem</w:t>
            </w:r>
          </w:p>
        </w:tc>
      </w:tr>
      <w:tr w:rsidR="00142195" w:rsidRPr="00142195" w14:paraId="4507F84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59F410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4DE7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142195" w:rsidRPr="00142195" w14:paraId="01E5E8B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CC0B8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387DE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E04E93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35238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142195" w:rsidRPr="00142195" w14:paraId="0F4D85E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1D7B10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4206F2B3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1F999E5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35D0763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view the problem.</w:t>
            </w:r>
          </w:p>
          <w:p w14:paraId="02F14440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CD3F236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can view 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problem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69FFECD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1A2DE22E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“View problem” button.</w:t>
            </w:r>
          </w:p>
          <w:p w14:paraId="6D4AABA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4A8985C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2E9E826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create the problem.</w:t>
            </w:r>
          </w:p>
          <w:p w14:paraId="527BD4C4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739E50AC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B89BEC9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Customers can view 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problem</w:t>
            </w: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0E68F8DE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6C2019F0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19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3"/>
              <w:gridCol w:w="4294"/>
            </w:tblGrid>
            <w:tr w:rsidR="00142195" w:rsidRPr="00142195" w14:paraId="3392F80E" w14:textId="77777777" w:rsidTr="00D11B64">
              <w:tc>
                <w:tcPr>
                  <w:tcW w:w="867" w:type="dxa"/>
                </w:tcPr>
                <w:p w14:paraId="268FFC5B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7CD105BF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79D676A8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42195" w:rsidRPr="00142195" w14:paraId="30072D45" w14:textId="77777777" w:rsidTr="00D11B64">
              <w:trPr>
                <w:trHeight w:val="1808"/>
              </w:trPr>
              <w:tc>
                <w:tcPr>
                  <w:tcW w:w="867" w:type="dxa"/>
                </w:tcPr>
                <w:p w14:paraId="2842EFA7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2AF0A6D9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 xml:space="preserve">The customer touches the “View </w:t>
                  </w:r>
                  <w:r w:rsidRPr="00142195">
                    <w:rPr>
                      <w:bCs/>
                      <w:iCs/>
                      <w:sz w:val="22"/>
                      <w:szCs w:val="22"/>
                    </w:rPr>
                    <w:t>problem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 button.</w:t>
                  </w:r>
                </w:p>
              </w:tc>
              <w:tc>
                <w:tcPr>
                  <w:tcW w:w="4463" w:type="dxa"/>
                </w:tcPr>
                <w:p w14:paraId="6D3D89C1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will display a problem:</w:t>
                  </w:r>
                </w:p>
                <w:p w14:paraId="6CDA906B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Problem name</w:t>
                  </w:r>
                </w:p>
                <w:p w14:paraId="17E35AE0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Description</w:t>
                  </w:r>
                </w:p>
                <w:p w14:paraId="0821FC8D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Address</w:t>
                  </w:r>
                </w:p>
                <w:p w14:paraId="1AE2510A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Image</w:t>
                  </w:r>
                </w:p>
                <w:p w14:paraId="774BBFBA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Bike</w:t>
                  </w:r>
                </w:p>
              </w:tc>
            </w:tr>
          </w:tbl>
          <w:p w14:paraId="1E607CB8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69D71B6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1204F4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1F8E0986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7100C09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2DAA6B25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DDD34E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2A440A5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lastRenderedPageBreak/>
              <w:t>N/A</w:t>
            </w:r>
          </w:p>
        </w:tc>
      </w:tr>
    </w:tbl>
    <w:p w14:paraId="3AF4D97D" w14:textId="77777777" w:rsidR="00142195" w:rsidRPr="00142195" w:rsidRDefault="00142195" w:rsidP="00142195">
      <w:pPr>
        <w:rPr>
          <w:lang w:val="vi-VN"/>
        </w:rPr>
      </w:pPr>
    </w:p>
    <w:p w14:paraId="45276188" w14:textId="62EDCBB4" w:rsidR="00142195" w:rsidRDefault="00142195" w:rsidP="00142195">
      <w:pPr>
        <w:pStyle w:val="Heading2"/>
      </w:pPr>
      <w:bookmarkStart w:id="97" w:name="_Toc77152662"/>
      <w:bookmarkStart w:id="98" w:name="_Toc77169576"/>
      <w:r w:rsidRPr="00142195">
        <w:t>Edit problem</w:t>
      </w:r>
      <w:bookmarkEnd w:id="97"/>
      <w:bookmarkEnd w:id="98"/>
    </w:p>
    <w:p w14:paraId="57AC9FCA" w14:textId="6668357A" w:rsidR="00142195" w:rsidRDefault="00142195" w:rsidP="00142195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2E9F7B1" wp14:editId="74D01BF6">
            <wp:extent cx="3449400" cy="6887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8007" cy="6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142195" w:rsidRPr="00142195" w14:paraId="3C8405F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112F0CE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EACBF04" w14:textId="6C9EB289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 w:rsidR="008B6AB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</w:t>
            </w:r>
            <w:r w:rsidR="00787C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019</w:t>
            </w:r>
          </w:p>
          <w:p w14:paraId="5428CE6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142195" w:rsidRPr="00142195" w14:paraId="747F122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E58A75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D670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UC019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670834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2B2B8" w14:textId="6C621F12" w:rsidR="00142195" w:rsidRPr="00142195" w:rsidRDefault="0022071A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142195" w:rsidRPr="00142195" w14:paraId="06C1589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E99101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CBDF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Edit problem</w:t>
            </w:r>
          </w:p>
        </w:tc>
      </w:tr>
      <w:tr w:rsidR="00142195" w:rsidRPr="00142195" w14:paraId="3FFA14C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09636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F6B08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142195" w:rsidRPr="00142195" w14:paraId="39C25CB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FD0943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934CB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64B277D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6B4C9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142195" w:rsidRPr="00142195" w14:paraId="44CB2314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06B75D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5950DD3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22404B92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179FD371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e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dit the problem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.</w:t>
            </w:r>
          </w:p>
          <w:p w14:paraId="697F60C1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56AFA99F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customers can 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e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dit the problem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.</w:t>
            </w:r>
          </w:p>
          <w:p w14:paraId="2C0B2CF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43C94218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Edit problem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” button.</w:t>
            </w:r>
          </w:p>
          <w:p w14:paraId="1AF9734E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EC92FFB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7429650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The customer must view the problem. </w:t>
            </w:r>
          </w:p>
          <w:p w14:paraId="108D44B8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16920F8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142195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C6A68DC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Success: The customer can e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dit the problem</w:t>
            </w: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1945B051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The system shows the error message.</w:t>
            </w:r>
          </w:p>
          <w:p w14:paraId="2189D896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0"/>
              <w:tblW w:w="0" w:type="auto"/>
              <w:tblLook w:val="04A0" w:firstRow="1" w:lastRow="0" w:firstColumn="1" w:lastColumn="0" w:noHBand="0" w:noVBand="1"/>
            </w:tblPr>
            <w:tblGrid>
              <w:gridCol w:w="853"/>
              <w:gridCol w:w="3606"/>
              <w:gridCol w:w="4291"/>
            </w:tblGrid>
            <w:tr w:rsidR="00142195" w:rsidRPr="00142195" w14:paraId="057D2D60" w14:textId="77777777" w:rsidTr="00D11B64">
              <w:tc>
                <w:tcPr>
                  <w:tcW w:w="867" w:type="dxa"/>
                </w:tcPr>
                <w:p w14:paraId="4046BF12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lastRenderedPageBreak/>
                    <w:t>STEP</w:t>
                  </w:r>
                </w:p>
              </w:tc>
              <w:tc>
                <w:tcPr>
                  <w:tcW w:w="3780" w:type="dxa"/>
                </w:tcPr>
                <w:p w14:paraId="751CE170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700185F6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42195" w:rsidRPr="00142195" w14:paraId="25138E68" w14:textId="77777777" w:rsidTr="00D11B64">
              <w:trPr>
                <w:trHeight w:val="2348"/>
              </w:trPr>
              <w:tc>
                <w:tcPr>
                  <w:tcW w:w="867" w:type="dxa"/>
                </w:tcPr>
                <w:p w14:paraId="2E426ADB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450A2920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Customer presses the button “Edit problem”</w:t>
                  </w:r>
                </w:p>
              </w:tc>
              <w:tc>
                <w:tcPr>
                  <w:tcW w:w="4463" w:type="dxa"/>
                </w:tcPr>
                <w:p w14:paraId="31D89B19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shows a page:</w:t>
                  </w:r>
                </w:p>
                <w:p w14:paraId="5DC2EC31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iCs/>
                      <w:sz w:val="22"/>
                      <w:szCs w:val="22"/>
                    </w:rPr>
                    <w:t xml:space="preserve">Address: </w:t>
                  </w:r>
                  <w:r w:rsidRPr="00142195">
                    <w:rPr>
                      <w:sz w:val="22"/>
                      <w:szCs w:val="22"/>
                    </w:rPr>
                    <w:t>textbox, type: string, required.</w:t>
                  </w:r>
                </w:p>
                <w:p w14:paraId="19EBF30A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iCs/>
                      <w:sz w:val="22"/>
                      <w:szCs w:val="22"/>
                    </w:rPr>
                    <w:t xml:space="preserve">Image: </w:t>
                  </w:r>
                  <w:r w:rsidRPr="00142195">
                    <w:rPr>
                      <w:sz w:val="22"/>
                      <w:szCs w:val="22"/>
                    </w:rPr>
                    <w:t>picture box, type: .jpg, required.</w:t>
                  </w:r>
                </w:p>
                <w:p w14:paraId="0BD774F1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Description of the problem: string, required.</w:t>
                  </w:r>
                </w:p>
                <w:p w14:paraId="63ADFEC4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Bike: combo box</w:t>
                  </w:r>
                </w:p>
              </w:tc>
            </w:tr>
            <w:tr w:rsidR="00142195" w:rsidRPr="00142195" w14:paraId="5A10063A" w14:textId="77777777" w:rsidTr="00D11B64">
              <w:trPr>
                <w:trHeight w:val="2240"/>
              </w:trPr>
              <w:tc>
                <w:tcPr>
                  <w:tcW w:w="867" w:type="dxa"/>
                </w:tcPr>
                <w:p w14:paraId="7A4AE027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14:paraId="25863719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Customer enters information and clicks the button “Submit”.</w:t>
                  </w:r>
                </w:p>
              </w:tc>
              <w:tc>
                <w:tcPr>
                  <w:tcW w:w="4463" w:type="dxa"/>
                </w:tcPr>
                <w:p w14:paraId="28FC8889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checks the information entered by the customer.</w:t>
                  </w:r>
                </w:p>
                <w:p w14:paraId="7B0EAA0F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160" w:line="259" w:lineRule="auto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will create the problem for customers.</w:t>
                  </w:r>
                </w:p>
                <w:p w14:paraId="7C9F0DC9" w14:textId="77777777" w:rsidR="00142195" w:rsidRPr="00142195" w:rsidRDefault="00142195" w:rsidP="00142195">
                  <w:pPr>
                    <w:numPr>
                      <w:ilvl w:val="0"/>
                      <w:numId w:val="42"/>
                    </w:numPr>
                    <w:spacing w:before="0" w:after="0"/>
                    <w:contextualSpacing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The system displays a successful message: “Edit problem successfully”</w:t>
                  </w:r>
                </w:p>
                <w:p w14:paraId="7CE0E076" w14:textId="1CA0AF98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[Exception 1, 2, 3, 4]</w:t>
                  </w:r>
                </w:p>
              </w:tc>
            </w:tr>
          </w:tbl>
          <w:p w14:paraId="33CBC68C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2B8CBCC8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13308EA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20"/>
              <w:tblW w:w="8728" w:type="dxa"/>
              <w:tblLook w:val="04A0" w:firstRow="1" w:lastRow="0" w:firstColumn="1" w:lastColumn="0" w:noHBand="0" w:noVBand="1"/>
            </w:tblPr>
            <w:tblGrid>
              <w:gridCol w:w="742"/>
              <w:gridCol w:w="3723"/>
              <w:gridCol w:w="4263"/>
            </w:tblGrid>
            <w:tr w:rsidR="00142195" w:rsidRPr="00142195" w14:paraId="7EC3031C" w14:textId="77777777" w:rsidTr="00142195">
              <w:trPr>
                <w:trHeight w:val="275"/>
              </w:trPr>
              <w:tc>
                <w:tcPr>
                  <w:tcW w:w="742" w:type="dxa"/>
                </w:tcPr>
                <w:p w14:paraId="2DE9E50E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723" w:type="dxa"/>
                </w:tcPr>
                <w:p w14:paraId="01052115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263" w:type="dxa"/>
                </w:tcPr>
                <w:p w14:paraId="3CD2D1AF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142195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142195" w:rsidRPr="00142195" w14:paraId="1A72ED70" w14:textId="77777777" w:rsidTr="00142195">
              <w:trPr>
                <w:trHeight w:val="715"/>
              </w:trPr>
              <w:tc>
                <w:tcPr>
                  <w:tcW w:w="742" w:type="dxa"/>
                  <w:vAlign w:val="center"/>
                </w:tcPr>
                <w:p w14:paraId="1A5B3AFE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23" w:type="dxa"/>
                </w:tcPr>
                <w:p w14:paraId="38F2D274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iCs/>
                      <w:sz w:val="22"/>
                      <w:szCs w:val="22"/>
                    </w:rPr>
                    <w:t>Address</w:t>
                  </w:r>
                  <w:r w:rsidRPr="00142195">
                    <w:rPr>
                      <w:sz w:val="22"/>
                      <w:szCs w:val="22"/>
                    </w:rPr>
                    <w:t xml:space="preserve"> is empty or longer than 100 characters</w:t>
                  </w:r>
                </w:p>
              </w:tc>
              <w:tc>
                <w:tcPr>
                  <w:tcW w:w="4263" w:type="dxa"/>
                </w:tcPr>
                <w:p w14:paraId="56807E1C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142195">
                    <w:rPr>
                      <w:iCs/>
                      <w:sz w:val="22"/>
                      <w:szCs w:val="22"/>
                    </w:rPr>
                    <w:t>The address cannot be empty and less than 100 characters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142195" w:rsidRPr="00142195" w14:paraId="6E64E132" w14:textId="77777777" w:rsidTr="00142195">
              <w:trPr>
                <w:trHeight w:val="715"/>
              </w:trPr>
              <w:tc>
                <w:tcPr>
                  <w:tcW w:w="742" w:type="dxa"/>
                  <w:vAlign w:val="center"/>
                </w:tcPr>
                <w:p w14:paraId="460B9F6E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723" w:type="dxa"/>
                </w:tcPr>
                <w:p w14:paraId="46F00C36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iCs/>
                      <w:sz w:val="22"/>
                      <w:szCs w:val="22"/>
                    </w:rPr>
                    <w:t>Image</w:t>
                  </w:r>
                  <w:r w:rsidRPr="00142195">
                    <w:rPr>
                      <w:sz w:val="22"/>
                      <w:szCs w:val="22"/>
                    </w:rPr>
                    <w:t xml:space="preserve"> is empty</w:t>
                  </w:r>
                </w:p>
              </w:tc>
              <w:tc>
                <w:tcPr>
                  <w:tcW w:w="4263" w:type="dxa"/>
                </w:tcPr>
                <w:p w14:paraId="021157E0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 xml:space="preserve">The system shows the error message: “Image </w:t>
                  </w:r>
                  <w:r w:rsidRPr="00142195">
                    <w:rPr>
                      <w:sz w:val="22"/>
                      <w:szCs w:val="22"/>
                    </w:rPr>
                    <w:t>must be selected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142195" w:rsidRPr="00142195" w14:paraId="530650A4" w14:textId="77777777" w:rsidTr="00142195">
              <w:trPr>
                <w:trHeight w:val="715"/>
              </w:trPr>
              <w:tc>
                <w:tcPr>
                  <w:tcW w:w="742" w:type="dxa"/>
                  <w:vAlign w:val="center"/>
                </w:tcPr>
                <w:p w14:paraId="2F203D8B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723" w:type="dxa"/>
                </w:tcPr>
                <w:p w14:paraId="02E5CA27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Description of the problem is empty or longer than 200 characters</w:t>
                  </w:r>
                </w:p>
              </w:tc>
              <w:tc>
                <w:tcPr>
                  <w:tcW w:w="4263" w:type="dxa"/>
                </w:tcPr>
                <w:p w14:paraId="4488E6AD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142195">
                    <w:rPr>
                      <w:sz w:val="22"/>
                      <w:szCs w:val="22"/>
                    </w:rPr>
                    <w:t xml:space="preserve">Description of the problem </w:t>
                  </w:r>
                  <w:r w:rsidRPr="00142195">
                    <w:rPr>
                      <w:iCs/>
                      <w:sz w:val="22"/>
                      <w:szCs w:val="22"/>
                    </w:rPr>
                    <w:t>cannot be empty and less than 100 characters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142195" w:rsidRPr="00142195" w14:paraId="712902B5" w14:textId="77777777" w:rsidTr="00142195">
              <w:trPr>
                <w:trHeight w:val="715"/>
              </w:trPr>
              <w:tc>
                <w:tcPr>
                  <w:tcW w:w="742" w:type="dxa"/>
                  <w:vAlign w:val="center"/>
                </w:tcPr>
                <w:p w14:paraId="34509399" w14:textId="77777777" w:rsidR="00142195" w:rsidRPr="00142195" w:rsidRDefault="00142195" w:rsidP="00142195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723" w:type="dxa"/>
                </w:tcPr>
                <w:p w14:paraId="123B1D44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142195">
                    <w:rPr>
                      <w:sz w:val="22"/>
                      <w:szCs w:val="22"/>
                    </w:rPr>
                    <w:t>Bike is empty</w:t>
                  </w:r>
                </w:p>
              </w:tc>
              <w:tc>
                <w:tcPr>
                  <w:tcW w:w="4263" w:type="dxa"/>
                </w:tcPr>
                <w:p w14:paraId="00DE7487" w14:textId="77777777" w:rsidR="00142195" w:rsidRPr="00142195" w:rsidRDefault="00142195" w:rsidP="00142195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The system shows the error message: “</w:t>
                  </w:r>
                  <w:r w:rsidRPr="00142195">
                    <w:rPr>
                      <w:sz w:val="22"/>
                      <w:szCs w:val="22"/>
                    </w:rPr>
                    <w:t>Bike must be selected</w:t>
                  </w:r>
                  <w:r w:rsidRPr="00142195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4D59C547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7F20CFD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Edit problem extend view problem</w:t>
            </w:r>
          </w:p>
          <w:p w14:paraId="6BE8F15E" w14:textId="77777777" w:rsidR="00142195" w:rsidRPr="00142195" w:rsidRDefault="00142195" w:rsidP="0014219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2808A79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The information entered by the customer must be checked such as: address, image, d</w:t>
            </w:r>
            <w:r w:rsidRPr="00142195">
              <w:rPr>
                <w:rFonts w:ascii="Calibri" w:eastAsia="Yu Mincho" w:hAnsi="Calibri"/>
                <w:sz w:val="22"/>
                <w:szCs w:val="22"/>
                <w:lang w:eastAsia="ja-JP"/>
              </w:rPr>
              <w:t>escription of the problem, bike</w:t>
            </w:r>
          </w:p>
          <w:p w14:paraId="784D3060" w14:textId="77777777" w:rsidR="00142195" w:rsidRPr="00142195" w:rsidRDefault="00142195" w:rsidP="00142195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When the customer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 xml:space="preserve"> </w:t>
            </w:r>
            <w:r w:rsidRPr="00142195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 xml:space="preserve">touches </w:t>
            </w:r>
            <w:r w:rsidRPr="00142195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the “Submit” button:</w:t>
            </w:r>
          </w:p>
          <w:p w14:paraId="4445CCB5" w14:textId="77777777" w:rsidR="00142195" w:rsidRPr="00142195" w:rsidRDefault="00142195" w:rsidP="00142195">
            <w:pPr>
              <w:spacing w:before="0" w:after="160" w:line="259" w:lineRule="auto"/>
              <w:ind w:left="27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142195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          + Success: The problem will be edit with the input information.</w:t>
            </w:r>
          </w:p>
        </w:tc>
      </w:tr>
    </w:tbl>
    <w:p w14:paraId="46D87DE9" w14:textId="77777777" w:rsidR="00142195" w:rsidRPr="00142195" w:rsidRDefault="00142195" w:rsidP="00142195"/>
    <w:p w14:paraId="080E2D5B" w14:textId="7634E8E3" w:rsidR="00E25E69" w:rsidRDefault="00E25E69" w:rsidP="00E25E69">
      <w:pPr>
        <w:pStyle w:val="Heading2"/>
      </w:pPr>
      <w:bookmarkStart w:id="99" w:name="_Toc77152663"/>
      <w:bookmarkStart w:id="100" w:name="_Toc77169577"/>
      <w:r w:rsidRPr="00E25E69">
        <w:lastRenderedPageBreak/>
        <w:t>Cancel problem</w:t>
      </w:r>
      <w:bookmarkEnd w:id="99"/>
      <w:bookmarkEnd w:id="100"/>
    </w:p>
    <w:p w14:paraId="66D74CAA" w14:textId="27E3B26E" w:rsidR="00E25E69" w:rsidRDefault="00E25E69" w:rsidP="00E25E6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9632E77" wp14:editId="0CFA5843">
            <wp:extent cx="3574473" cy="735517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3101" cy="7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E25E69" w:rsidRPr="00E25E69" w14:paraId="6FB9BE5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F01E2D8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6687DB1" w14:textId="27B2B50F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CASE-</w:t>
            </w:r>
            <w:r w:rsidR="000712A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020</w:t>
            </w:r>
          </w:p>
          <w:p w14:paraId="61AAC7A4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E25E69" w:rsidRPr="00E25E69" w14:paraId="0E4F39E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3C7C854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D0552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UC020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5A20D95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FCB18" w14:textId="24D7DBCA" w:rsidR="00E25E69" w:rsidRPr="00E25E69" w:rsidRDefault="0022071A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25E69" w:rsidRPr="00E25E69" w14:paraId="7764B1E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6C1E45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1F304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Cancel problem</w:t>
            </w:r>
          </w:p>
        </w:tc>
      </w:tr>
      <w:tr w:rsidR="00E25E69" w:rsidRPr="00E25E69" w14:paraId="7B23202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09AF66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ADD28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Le Quang Vinh</w:t>
            </w:r>
          </w:p>
        </w:tc>
      </w:tr>
      <w:tr w:rsidR="00E25E69" w:rsidRPr="00E25E69" w14:paraId="772A0FE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D960D42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7455D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28/05/2021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7CD6F3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F2423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E25E69" w:rsidRPr="00E25E69" w14:paraId="5EDCFA8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B206AA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FB66A84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Customer</w:t>
            </w:r>
          </w:p>
          <w:p w14:paraId="14214417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5B3DDCD4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  <w:t>This use case allows the customer to cancel the problem.</w:t>
            </w:r>
          </w:p>
          <w:p w14:paraId="6F4D8CE0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D2261BE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can cancel the problem.</w:t>
            </w:r>
          </w:p>
          <w:p w14:paraId="7B0C6CF1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Triggers:</w:t>
            </w:r>
          </w:p>
          <w:p w14:paraId="26BC5F3A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 xml:space="preserve"> </w:t>
            </w:r>
            <w:r w:rsidRPr="00E25E6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touches the “Cancel problem” button.</w:t>
            </w:r>
          </w:p>
          <w:p w14:paraId="239DE959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C0DB46D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The customer must log in.</w:t>
            </w:r>
          </w:p>
          <w:p w14:paraId="34CFA32C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view the problem.</w:t>
            </w:r>
          </w:p>
          <w:p w14:paraId="1CB3A647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The customer must have an internet connection.</w:t>
            </w:r>
          </w:p>
          <w:p w14:paraId="32FEBCB9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E25E6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19AD142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Success: Customers can </w:t>
            </w:r>
            <w:r w:rsidRPr="00E25E69">
              <w:rPr>
                <w:rFonts w:ascii="Calibri" w:eastAsia="Yu Mincho" w:hAnsi="Calibri"/>
                <w:sz w:val="22"/>
                <w:szCs w:val="22"/>
                <w:shd w:val="clear" w:color="auto" w:fill="FFFFFF"/>
                <w:lang w:eastAsia="ja-JP"/>
              </w:rPr>
              <w:t>cancel the problem</w:t>
            </w:r>
            <w:r w:rsidRPr="00E25E6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.</w:t>
            </w:r>
          </w:p>
          <w:p w14:paraId="5B5AB8D3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Fail: Do nothing.</w:t>
            </w:r>
          </w:p>
          <w:p w14:paraId="42716D90" w14:textId="381EE7C9" w:rsid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14AEE583" w14:textId="14A77DC0" w:rsidR="00E47B4E" w:rsidRDefault="00E47B4E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788FFA33" w14:textId="467E735C" w:rsidR="00E47B4E" w:rsidRDefault="00E47B4E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7C1C5B92" w14:textId="77777777" w:rsidR="00E47B4E" w:rsidRPr="00E25E69" w:rsidRDefault="00E47B4E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</w:p>
          <w:p w14:paraId="14851145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Main Success Scenario:</w:t>
            </w:r>
          </w:p>
          <w:tbl>
            <w:tblPr>
              <w:tblStyle w:val="TableGrid21"/>
              <w:tblW w:w="0" w:type="auto"/>
              <w:tblLook w:val="04A0" w:firstRow="1" w:lastRow="0" w:firstColumn="1" w:lastColumn="0" w:noHBand="0" w:noVBand="1"/>
            </w:tblPr>
            <w:tblGrid>
              <w:gridCol w:w="855"/>
              <w:gridCol w:w="3622"/>
              <w:gridCol w:w="4273"/>
            </w:tblGrid>
            <w:tr w:rsidR="00E25E69" w:rsidRPr="00E25E69" w14:paraId="0601695B" w14:textId="77777777" w:rsidTr="00D11B64">
              <w:tc>
                <w:tcPr>
                  <w:tcW w:w="867" w:type="dxa"/>
                </w:tcPr>
                <w:p w14:paraId="4FF44361" w14:textId="77777777" w:rsidR="00E25E69" w:rsidRPr="00E25E69" w:rsidRDefault="00E25E69" w:rsidP="00E25E6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E25E69">
                    <w:rPr>
                      <w:b/>
                      <w:bCs/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780" w:type="dxa"/>
                </w:tcPr>
                <w:p w14:paraId="68C9CCBB" w14:textId="77777777" w:rsidR="00E25E69" w:rsidRPr="00E25E69" w:rsidRDefault="00E25E69" w:rsidP="00E25E6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E25E69">
                    <w:rPr>
                      <w:b/>
                      <w:bCs/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63" w:type="dxa"/>
                </w:tcPr>
                <w:p w14:paraId="20C022BD" w14:textId="77777777" w:rsidR="00E25E69" w:rsidRPr="00E25E69" w:rsidRDefault="00E25E69" w:rsidP="00E25E69">
                  <w:pPr>
                    <w:spacing w:before="0" w:after="0"/>
                    <w:ind w:left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 w:rsidRPr="00E25E69">
                    <w:rPr>
                      <w:b/>
                      <w:bCs/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E25E69" w:rsidRPr="00E25E69" w14:paraId="22495ABC" w14:textId="77777777" w:rsidTr="00D11B64">
              <w:trPr>
                <w:trHeight w:val="1088"/>
              </w:trPr>
              <w:tc>
                <w:tcPr>
                  <w:tcW w:w="867" w:type="dxa"/>
                </w:tcPr>
                <w:p w14:paraId="7F33807A" w14:textId="77777777" w:rsidR="00E25E69" w:rsidRPr="00E25E69" w:rsidRDefault="00E25E69" w:rsidP="00E25E69">
                  <w:pPr>
                    <w:spacing w:before="0" w:after="0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E25E69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14:paraId="75D4BFE7" w14:textId="77777777" w:rsidR="00E25E69" w:rsidRPr="00E25E69" w:rsidRDefault="00E25E69" w:rsidP="00E25E69">
                  <w:pPr>
                    <w:spacing w:before="0" w:after="0"/>
                    <w:ind w:left="0"/>
                    <w:rPr>
                      <w:i/>
                      <w:sz w:val="22"/>
                      <w:szCs w:val="22"/>
                    </w:rPr>
                  </w:pPr>
                  <w:r w:rsidRPr="00E25E69">
                    <w:rPr>
                      <w:sz w:val="22"/>
                      <w:szCs w:val="22"/>
                      <w:shd w:val="clear" w:color="auto" w:fill="FFFFFF"/>
                    </w:rPr>
                    <w:t>The customer touches the “Cancel problem” button.</w:t>
                  </w:r>
                </w:p>
              </w:tc>
              <w:tc>
                <w:tcPr>
                  <w:tcW w:w="4463" w:type="dxa"/>
                </w:tcPr>
                <w:p w14:paraId="7DD2FD38" w14:textId="77777777" w:rsidR="00E25E69" w:rsidRPr="00E25E69" w:rsidRDefault="00E25E69" w:rsidP="00E25E6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25E69">
                    <w:rPr>
                      <w:sz w:val="22"/>
                      <w:szCs w:val="22"/>
                    </w:rPr>
                    <w:t>The system will cancel the customer’s problem.</w:t>
                  </w:r>
                </w:p>
              </w:tc>
            </w:tr>
          </w:tbl>
          <w:p w14:paraId="732AAED8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4782786C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352AD0F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45C612E2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ACF3A72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5B021927" w14:textId="77777777" w:rsidR="00E25E69" w:rsidRPr="00E25E69" w:rsidRDefault="00E25E69" w:rsidP="00E25E69">
            <w:pPr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ascii="Calibri" w:eastAsia="Yu Mincho" w:hAnsi="Calibri"/>
                <w:bCs/>
                <w:i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sz w:val="22"/>
                <w:szCs w:val="22"/>
                <w:lang w:eastAsia="ja-JP"/>
              </w:rPr>
              <w:t>Cancel problem extend view problem</w:t>
            </w:r>
          </w:p>
          <w:p w14:paraId="7A8BE307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3917907" w14:textId="77777777" w:rsidR="00E25E69" w:rsidRPr="00E25E69" w:rsidRDefault="00E25E69" w:rsidP="00E25E69">
            <w:pPr>
              <w:spacing w:before="0" w:after="160" w:line="259" w:lineRule="auto"/>
              <w:ind w:left="0"/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</w:pPr>
            <w:r w:rsidRPr="00E25E6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>N/A</w:t>
            </w:r>
          </w:p>
        </w:tc>
      </w:tr>
    </w:tbl>
    <w:p w14:paraId="6540F41C" w14:textId="77777777" w:rsidR="00E25E69" w:rsidRPr="00E25E69" w:rsidRDefault="00E25E69" w:rsidP="00E25E69">
      <w:pPr>
        <w:rPr>
          <w:lang w:val="vi-VN"/>
        </w:rPr>
      </w:pPr>
    </w:p>
    <w:p w14:paraId="745E8080" w14:textId="3FCA99BE" w:rsidR="00CA0558" w:rsidRDefault="00CA0558" w:rsidP="00CA0558">
      <w:pPr>
        <w:pStyle w:val="Heading2"/>
      </w:pPr>
      <w:bookmarkStart w:id="101" w:name="_Toc77169578"/>
      <w:r w:rsidRPr="00CA0558">
        <w:t>Receive problem</w:t>
      </w:r>
      <w:bookmarkEnd w:id="101"/>
    </w:p>
    <w:p w14:paraId="5A78E7C9" w14:textId="3D8C55DD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660BCB0" wp14:editId="7AB4E7F1">
            <wp:extent cx="2425700" cy="126988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7735" cy="127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508A7899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9C52F3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6D32C90" w14:textId="5A1DE764" w:rsidR="009D5AAF" w:rsidRPr="00F80B89" w:rsidRDefault="009D5AAF" w:rsidP="009D5AAF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-021</w:t>
            </w:r>
          </w:p>
          <w:p w14:paraId="2C443AA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09138A8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41694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1F2D6" w14:textId="01EC757E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9D5AAF">
              <w:rPr>
                <w:rFonts w:ascii="Calibri" w:eastAsia="Yu Mincho" w:hAnsi="Calibri"/>
                <w:sz w:val="22"/>
                <w:szCs w:val="22"/>
                <w:lang w:eastAsia="ja-JP"/>
              </w:rPr>
              <w:t>21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7DCE6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9337" w14:textId="714755A4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2039A55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DB57B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AB0B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Receive problem</w:t>
            </w:r>
          </w:p>
        </w:tc>
      </w:tr>
      <w:tr w:rsidR="00CA0558" w:rsidRPr="00CA0558" w14:paraId="218422D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893B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75AD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7AD6EAE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39C2A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CBEF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668B6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E21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37AD9D3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1FFD29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Actor:</w:t>
            </w:r>
          </w:p>
          <w:p w14:paraId="6E3E46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6612CCE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A4B5B6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receive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37FEAC6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4028BC9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receive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75D6D5A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4DCF2C6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FE64E7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15C30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28C323D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send information about their problem successfully.</w:t>
            </w:r>
          </w:p>
          <w:p w14:paraId="614329F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68AE361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E5EA54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Success: Staff can see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customer's problem.</w:t>
            </w:r>
          </w:p>
          <w:p w14:paraId="0FF7EEE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2"/>
              <w:tblW w:w="0" w:type="auto"/>
              <w:tblLook w:val="04A0" w:firstRow="1" w:lastRow="0" w:firstColumn="1" w:lastColumn="0" w:noHBand="0" w:noVBand="1"/>
            </w:tblPr>
            <w:tblGrid>
              <w:gridCol w:w="1277"/>
              <w:gridCol w:w="3701"/>
              <w:gridCol w:w="3772"/>
            </w:tblGrid>
            <w:tr w:rsidR="00CA0558" w:rsidRPr="00CA0558" w14:paraId="630566E1" w14:textId="77777777" w:rsidTr="00D11B64">
              <w:tc>
                <w:tcPr>
                  <w:tcW w:w="1315" w:type="dxa"/>
                </w:tcPr>
                <w:p w14:paraId="3595313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378D08C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3895B9C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1659DD7B" w14:textId="77777777" w:rsidTr="00D11B64">
              <w:tc>
                <w:tcPr>
                  <w:tcW w:w="1315" w:type="dxa"/>
                </w:tcPr>
                <w:p w14:paraId="6148A02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3A35C16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B496B3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"Someone needs help."</w:t>
                  </w:r>
                </w:p>
                <w:p w14:paraId="0AA27B1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-View: button</w:t>
                  </w:r>
                </w:p>
              </w:tc>
            </w:tr>
          </w:tbl>
          <w:p w14:paraId="1092784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E1CDEE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tbl>
            <w:tblPr>
              <w:tblStyle w:val="TableGrid22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08"/>
              <w:gridCol w:w="3767"/>
            </w:tblGrid>
            <w:tr w:rsidR="00CA0558" w:rsidRPr="00CA0558" w14:paraId="78610296" w14:textId="77777777" w:rsidTr="00D11B64">
              <w:tc>
                <w:tcPr>
                  <w:tcW w:w="1315" w:type="dxa"/>
                </w:tcPr>
                <w:p w14:paraId="14A157E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0CB72EE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6A8E83B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5FDB01BA" w14:textId="77777777" w:rsidTr="00D11B64">
              <w:tc>
                <w:tcPr>
                  <w:tcW w:w="1315" w:type="dxa"/>
                </w:tcPr>
                <w:p w14:paraId="3CAD2A4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5A3BD45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 staff is repairing presses the "Help" button.</w:t>
                  </w:r>
                </w:p>
              </w:tc>
              <w:tc>
                <w:tcPr>
                  <w:tcW w:w="3925" w:type="dxa"/>
                </w:tcPr>
                <w:p w14:paraId="444CD7D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"Someone needs help."</w:t>
                  </w:r>
                </w:p>
                <w:p w14:paraId="5300C6E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-View: button</w:t>
                  </w:r>
                </w:p>
              </w:tc>
            </w:tr>
          </w:tbl>
          <w:p w14:paraId="6FDE21C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7C3782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0E589D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0E6123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75558D4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E1A2A6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7CD94EB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N/A</w:t>
            </w:r>
          </w:p>
        </w:tc>
      </w:tr>
    </w:tbl>
    <w:p w14:paraId="4BC6C651" w14:textId="77777777" w:rsidR="00CA0558" w:rsidRPr="00CA0558" w:rsidRDefault="00CA0558" w:rsidP="00CA0558"/>
    <w:p w14:paraId="6E09A3F5" w14:textId="0E44D2B0" w:rsidR="00802122" w:rsidRDefault="00CA0558" w:rsidP="00802122">
      <w:pPr>
        <w:pStyle w:val="Heading2"/>
      </w:pPr>
      <w:bookmarkStart w:id="102" w:name="_Toc77169579"/>
      <w:r w:rsidRPr="00CA0558">
        <w:t>View Problem</w:t>
      </w:r>
      <w:bookmarkEnd w:id="102"/>
    </w:p>
    <w:p w14:paraId="0153601D" w14:textId="0FF0BF2F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B32CDF9" wp14:editId="2858C1EC">
            <wp:extent cx="1983134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0645" cy="15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1948969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C1845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804DB1C" w14:textId="7801D75E" w:rsidR="00CA0558" w:rsidRDefault="00DF07AB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-022</w:t>
            </w:r>
          </w:p>
          <w:p w14:paraId="7D61500A" w14:textId="28217EA9" w:rsidR="00DF07AB" w:rsidRPr="00CA0558" w:rsidRDefault="00DF07AB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2332A31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C58AD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93EE" w14:textId="5726C232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F07AB">
              <w:rPr>
                <w:rFonts w:ascii="Calibri" w:eastAsia="Yu Mincho" w:hAnsi="Calibri"/>
                <w:sz w:val="22"/>
                <w:szCs w:val="22"/>
                <w:lang w:eastAsia="ja-JP"/>
              </w:rPr>
              <w:t>22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73D6E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8DDD2" w14:textId="11F8DF2B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552840B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A6C4F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E8F3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 problem</w:t>
            </w:r>
          </w:p>
        </w:tc>
      </w:tr>
      <w:tr w:rsidR="00CA0558" w:rsidRPr="00CA0558" w14:paraId="148B8ED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4868C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782A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244CCDC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F3AFF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252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1D562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0190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2A8B64B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17E1F0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4E795F6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214DE90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44F19FF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04937CB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292416C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6889AC4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04A2E22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“View” button.</w:t>
            </w:r>
          </w:p>
          <w:p w14:paraId="77CBD60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1DDAF4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The user must login to the system as staff.</w:t>
            </w:r>
          </w:p>
          <w:p w14:paraId="109A9C4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send information about their problem successfully.</w:t>
            </w:r>
          </w:p>
          <w:p w14:paraId="166AF77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20A43A4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575C18B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Success: Staff can choose to accept or cancel the problem.</w:t>
            </w:r>
          </w:p>
          <w:p w14:paraId="032D38C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3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699"/>
              <w:gridCol w:w="3777"/>
            </w:tblGrid>
            <w:tr w:rsidR="00CA0558" w:rsidRPr="00CA0558" w14:paraId="2B2599C2" w14:textId="77777777" w:rsidTr="00D11B64">
              <w:tc>
                <w:tcPr>
                  <w:tcW w:w="1315" w:type="dxa"/>
                </w:tcPr>
                <w:p w14:paraId="78E77C9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63A367F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0ED8B85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04647339" w14:textId="77777777" w:rsidTr="00D11B64">
              <w:tc>
                <w:tcPr>
                  <w:tcW w:w="1315" w:type="dxa"/>
                </w:tcPr>
                <w:p w14:paraId="5C88766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7A3224F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“View” button.</w:t>
                  </w:r>
                </w:p>
              </w:tc>
              <w:tc>
                <w:tcPr>
                  <w:tcW w:w="3925" w:type="dxa"/>
                </w:tcPr>
                <w:p w14:paraId="70C17E6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screen will display information:</w:t>
                  </w:r>
                </w:p>
                <w:p w14:paraId="4A1C4CA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-Customer name</w:t>
                  </w:r>
                </w:p>
                <w:p w14:paraId="3AB584E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-Phone number</w:t>
                  </w:r>
                </w:p>
                <w:p w14:paraId="60B84A6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 xml:space="preserve">-Image </w:t>
                  </w:r>
                </w:p>
                <w:p w14:paraId="190B9CB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-Location</w:t>
                  </w:r>
                </w:p>
                <w:p w14:paraId="6D8750D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-Description</w:t>
                  </w:r>
                </w:p>
                <w:p w14:paraId="7B357C2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-Bike</w:t>
                  </w:r>
                </w:p>
                <w:p w14:paraId="4DE8F6F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+Accept: button</w:t>
                  </w:r>
                </w:p>
                <w:p w14:paraId="7D56C22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+Cancel: button</w:t>
                  </w:r>
                </w:p>
              </w:tc>
            </w:tr>
          </w:tbl>
          <w:p w14:paraId="1CA505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1DBACB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37DA0E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5928F2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428A450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D86D5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8A8B78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 Problem extend Receive Problem.</w:t>
            </w:r>
          </w:p>
          <w:p w14:paraId="0B94B0E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25323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21E329B8" w14:textId="77777777" w:rsidR="00CA0558" w:rsidRPr="00CA0558" w:rsidRDefault="00CA0558" w:rsidP="00CA0558">
      <w:pPr>
        <w:rPr>
          <w:lang w:val="vi-VN"/>
        </w:rPr>
      </w:pPr>
    </w:p>
    <w:p w14:paraId="7017E4FB" w14:textId="453B2751" w:rsidR="00CA0558" w:rsidRDefault="00CA0558" w:rsidP="00CA0558">
      <w:pPr>
        <w:pStyle w:val="Heading2"/>
      </w:pPr>
      <w:bookmarkStart w:id="103" w:name="_Toc77169580"/>
      <w:r w:rsidRPr="00CA0558">
        <w:lastRenderedPageBreak/>
        <w:t>Accept Problem</w:t>
      </w:r>
      <w:bookmarkEnd w:id="103"/>
    </w:p>
    <w:p w14:paraId="096031EF" w14:textId="5D4CE868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6B2E2E3" wp14:editId="0B3076DE">
            <wp:extent cx="3073400" cy="136237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2966" cy="13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315FF839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676C6F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32507BD" w14:textId="6EC38424" w:rsidR="00866039" w:rsidRDefault="00866039" w:rsidP="0086603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-023</w:t>
            </w:r>
          </w:p>
          <w:p w14:paraId="405253A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03A50F8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C2724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70A40" w14:textId="37BB96FF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866039">
              <w:rPr>
                <w:rFonts w:ascii="Calibri" w:eastAsia="Yu Mincho" w:hAnsi="Calibri"/>
                <w:sz w:val="22"/>
                <w:szCs w:val="22"/>
                <w:lang w:eastAsia="ja-JP"/>
              </w:rPr>
              <w:t>23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4107C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41E8F" w14:textId="446C1372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753C5EB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1244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86A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Accept problem</w:t>
            </w:r>
          </w:p>
        </w:tc>
      </w:tr>
      <w:tr w:rsidR="00CA0558" w:rsidRPr="00CA0558" w14:paraId="44A7B2C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09F56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884B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530B612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82376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49D0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59B06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1072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12DA025D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9B82D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46F7523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191AC9C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33BC769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accept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601D824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671AA87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accept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04BDC78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7F9D62C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“Accept” button.</w:t>
            </w:r>
          </w:p>
          <w:p w14:paraId="53E293F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652CBA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215AF77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send information about their problem successfully.</w:t>
            </w:r>
          </w:p>
          <w:p w14:paraId="39D391F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493FB3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C18325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 xml:space="preserve">Success: </w:t>
            </w:r>
          </w:p>
          <w:p w14:paraId="074FD52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-The system will send a notification to the customer.</w:t>
            </w:r>
          </w:p>
          <w:p w14:paraId="1CB1E13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system will display a success message. </w:t>
            </w:r>
          </w:p>
          <w:p w14:paraId="6F19A17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4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700"/>
              <w:gridCol w:w="3776"/>
            </w:tblGrid>
            <w:tr w:rsidR="00CA0558" w:rsidRPr="00CA0558" w14:paraId="1E31AE46" w14:textId="77777777" w:rsidTr="00D11B64">
              <w:tc>
                <w:tcPr>
                  <w:tcW w:w="1315" w:type="dxa"/>
                </w:tcPr>
                <w:p w14:paraId="4555468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738058B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DD8B8A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E618902" w14:textId="77777777" w:rsidTr="00D11B64">
              <w:trPr>
                <w:trHeight w:val="632"/>
              </w:trPr>
              <w:tc>
                <w:tcPr>
                  <w:tcW w:w="1315" w:type="dxa"/>
                </w:tcPr>
                <w:p w14:paraId="72F77CB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1B781E5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“Accept” button.</w:t>
                  </w:r>
                </w:p>
              </w:tc>
              <w:tc>
                <w:tcPr>
                  <w:tcW w:w="3925" w:type="dxa"/>
                </w:tcPr>
                <w:p w14:paraId="6A2FFF4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 xml:space="preserve">The system will display a message :” Accepted successfully.” </w:t>
                  </w:r>
                </w:p>
              </w:tc>
            </w:tr>
            <w:tr w:rsidR="00CA0558" w:rsidRPr="00CA0558" w14:paraId="583509F7" w14:textId="77777777" w:rsidTr="00D11B64">
              <w:trPr>
                <w:trHeight w:val="632"/>
              </w:trPr>
              <w:tc>
                <w:tcPr>
                  <w:tcW w:w="1315" w:type="dxa"/>
                </w:tcPr>
                <w:p w14:paraId="0ED1E46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2532F7C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2F57D93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sends a notification to the customer: "A staff member has accepted your request."</w:t>
                  </w:r>
                </w:p>
              </w:tc>
            </w:tr>
          </w:tbl>
          <w:p w14:paraId="05CC33A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5E66F3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445CA9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47966A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3065160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10AC4D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52E2BB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Accept Problem extend View Problem.</w:t>
            </w:r>
          </w:p>
          <w:p w14:paraId="575013D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6165C2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6A7CD2BC" w14:textId="77777777" w:rsidR="00CA0558" w:rsidRPr="00CA0558" w:rsidRDefault="00CA0558" w:rsidP="00CA0558">
      <w:pPr>
        <w:rPr>
          <w:lang w:val="vi-VN"/>
        </w:rPr>
      </w:pPr>
    </w:p>
    <w:p w14:paraId="23F395E4" w14:textId="07D61C4E" w:rsidR="00CA0558" w:rsidRDefault="00CA0558" w:rsidP="00CA0558">
      <w:pPr>
        <w:pStyle w:val="Heading2"/>
      </w:pPr>
      <w:bookmarkStart w:id="104" w:name="_Toc77169581"/>
      <w:r w:rsidRPr="00CA0558">
        <w:t>Cancel Problem</w:t>
      </w:r>
      <w:bookmarkEnd w:id="104"/>
    </w:p>
    <w:p w14:paraId="58327D09" w14:textId="616DFE43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BC8B53A" wp14:editId="48963DA0">
            <wp:extent cx="3352800" cy="114282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3004" cy="115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52C5B71F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ED35C0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481BFE4" w14:textId="004DEA2A" w:rsidR="00AF75DC" w:rsidRDefault="00AF75DC" w:rsidP="00AF75D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-024</w:t>
            </w:r>
          </w:p>
          <w:p w14:paraId="665E829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5EE15E1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0F044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47788" w14:textId="3C8B6474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AF75DC">
              <w:rPr>
                <w:rFonts w:ascii="Calibri" w:eastAsia="Yu Mincho" w:hAnsi="Calibri"/>
                <w:sz w:val="22"/>
                <w:szCs w:val="22"/>
                <w:lang w:eastAsia="ja-JP"/>
              </w:rPr>
              <w:t>24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70A5E6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509AF" w14:textId="64D8A1F7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0FAC951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E4225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6A9C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Cancel problem</w:t>
            </w:r>
          </w:p>
        </w:tc>
      </w:tr>
      <w:tr w:rsidR="00CA0558" w:rsidRPr="00CA0558" w14:paraId="78E5D67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E0134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0840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38F6230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623A0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7DBA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9284B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A1B4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73F7052E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5A9A28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7CCBB4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34389EE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B33F7A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cancel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13B09A5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791C9E0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cancel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customer’s problem.</w:t>
            </w:r>
          </w:p>
          <w:p w14:paraId="59E7E19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2FC53BF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“Cancel” button.</w:t>
            </w:r>
          </w:p>
          <w:p w14:paraId="3C992BD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B34E10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16A8B8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must send information about their problem successfully.</w:t>
            </w:r>
          </w:p>
          <w:p w14:paraId="61C5AD3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7792172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A8F11A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Success: The system will display a success message. </w:t>
            </w:r>
          </w:p>
          <w:p w14:paraId="1DA50F7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5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700"/>
              <w:gridCol w:w="3776"/>
            </w:tblGrid>
            <w:tr w:rsidR="00CA0558" w:rsidRPr="00CA0558" w14:paraId="0A19836E" w14:textId="77777777" w:rsidTr="00D11B64">
              <w:tc>
                <w:tcPr>
                  <w:tcW w:w="1315" w:type="dxa"/>
                </w:tcPr>
                <w:p w14:paraId="604EC28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4889E31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6CDA346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32B9A21" w14:textId="77777777" w:rsidTr="00D11B64">
              <w:trPr>
                <w:trHeight w:val="632"/>
              </w:trPr>
              <w:tc>
                <w:tcPr>
                  <w:tcW w:w="1315" w:type="dxa"/>
                </w:tcPr>
                <w:p w14:paraId="0FD3BA0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48935DD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“Cancel” button.</w:t>
                  </w:r>
                </w:p>
              </w:tc>
              <w:tc>
                <w:tcPr>
                  <w:tcW w:w="3925" w:type="dxa"/>
                </w:tcPr>
                <w:p w14:paraId="588360F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"Cancel successfully."</w:t>
                  </w:r>
                </w:p>
              </w:tc>
            </w:tr>
          </w:tbl>
          <w:p w14:paraId="7AC4B8E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7F5883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5177CF8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C61E35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525C0E6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0A2228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571327A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Cancel Problem extend View Problem.</w:t>
            </w:r>
          </w:p>
          <w:p w14:paraId="14E400C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09FE184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53C02B87" w14:textId="668EB34A" w:rsidR="00CA0558" w:rsidRDefault="00CA0558" w:rsidP="00CA0558">
      <w:pPr>
        <w:rPr>
          <w:lang w:val="vi-VN"/>
        </w:rPr>
      </w:pPr>
    </w:p>
    <w:p w14:paraId="0B810836" w14:textId="4BF7F795" w:rsidR="00CA0558" w:rsidRDefault="00CA0558" w:rsidP="00CA0558">
      <w:pPr>
        <w:pStyle w:val="Heading2"/>
      </w:pPr>
      <w:bookmarkStart w:id="105" w:name="_Toc77169582"/>
      <w:r w:rsidRPr="00CA0558">
        <w:t>Call for help</w:t>
      </w:r>
      <w:bookmarkEnd w:id="105"/>
    </w:p>
    <w:p w14:paraId="02E1E3CD" w14:textId="314535DF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B6E4D5D" wp14:editId="248584D2">
            <wp:extent cx="2089150" cy="93936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2389" cy="9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2FCC4B82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C242F7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768A655" w14:textId="13E235B4" w:rsidR="0084709F" w:rsidRDefault="0084709F" w:rsidP="0084709F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-025</w:t>
            </w:r>
          </w:p>
          <w:p w14:paraId="329596F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5A85F9E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79774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25383" w14:textId="72039918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84709F">
              <w:rPr>
                <w:rFonts w:ascii="Calibri" w:eastAsia="Yu Mincho" w:hAnsi="Calibri"/>
                <w:sz w:val="22"/>
                <w:szCs w:val="22"/>
                <w:lang w:eastAsia="ja-JP"/>
              </w:rPr>
              <w:t>25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AA853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51A12" w14:textId="389ECFC6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39972F5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D028A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129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Call for help</w:t>
            </w:r>
          </w:p>
        </w:tc>
      </w:tr>
      <w:tr w:rsidR="00CA0558" w:rsidRPr="00CA0558" w14:paraId="7D1FA69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FF88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E026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7FBCD18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732B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8F7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9A95A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C59C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0537669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BFF92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4C5E21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567EC06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57A71C0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call for help from the remaining staff.</w:t>
            </w:r>
          </w:p>
          <w:p w14:paraId="40EB541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1F05F9D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call for help.</w:t>
            </w:r>
          </w:p>
          <w:p w14:paraId="434F17E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4C55E95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“Help” button.</w:t>
            </w:r>
          </w:p>
          <w:p w14:paraId="16E58D5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7F6B26A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4CB7BB4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Customer must send information about their problem successfully.</w:t>
            </w:r>
          </w:p>
          <w:p w14:paraId="3F98532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At least one staff member has accepted that problem already.</w:t>
            </w:r>
          </w:p>
          <w:p w14:paraId="51BB007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There is at least one staff left in the repair shop.</w:t>
            </w:r>
          </w:p>
          <w:p w14:paraId="0E0ECF3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693165D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271C238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Success: </w:t>
            </w:r>
          </w:p>
          <w:p w14:paraId="7D8AA2C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-T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he remaining staffs in that repair shop</w:t>
            </w: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member will receive the problem that this staff sent.</w:t>
            </w:r>
          </w:p>
          <w:p w14:paraId="4A940F8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-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The system will display a success message. </w:t>
            </w:r>
          </w:p>
          <w:p w14:paraId="2D256AE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6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696"/>
              <w:gridCol w:w="3779"/>
            </w:tblGrid>
            <w:tr w:rsidR="00CA0558" w:rsidRPr="00CA0558" w14:paraId="3EC84443" w14:textId="77777777" w:rsidTr="00D11B64">
              <w:tc>
                <w:tcPr>
                  <w:tcW w:w="1315" w:type="dxa"/>
                </w:tcPr>
                <w:p w14:paraId="0F8372E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40DC680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628FB96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1BC4C8FB" w14:textId="77777777" w:rsidTr="00D11B64">
              <w:tc>
                <w:tcPr>
                  <w:tcW w:w="1315" w:type="dxa"/>
                </w:tcPr>
                <w:p w14:paraId="23EF9FC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3AD0415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“Help” button.</w:t>
                  </w:r>
                </w:p>
              </w:tc>
              <w:tc>
                <w:tcPr>
                  <w:tcW w:w="3925" w:type="dxa"/>
                </w:tcPr>
                <w:p w14:paraId="6266C5F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send the request of this staff to the remaining staff working in the repair shop.</w:t>
                  </w:r>
                </w:p>
              </w:tc>
            </w:tr>
            <w:tr w:rsidR="00CA0558" w:rsidRPr="00CA0558" w14:paraId="4EBD146A" w14:textId="77777777" w:rsidTr="00D11B64">
              <w:tc>
                <w:tcPr>
                  <w:tcW w:w="1315" w:type="dxa"/>
                </w:tcPr>
                <w:p w14:paraId="675F068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438A052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20F4145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"Request sent successfully."</w:t>
                  </w:r>
                </w:p>
              </w:tc>
            </w:tr>
          </w:tbl>
          <w:p w14:paraId="46C4F2E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0CA89F2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BEE7D5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474AB10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776CF5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3FBDB2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013054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4BEC27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47306DB9" w14:textId="77777777" w:rsidR="00CA0558" w:rsidRPr="00CA0558" w:rsidRDefault="00CA0558" w:rsidP="00CA0558">
      <w:pPr>
        <w:rPr>
          <w:lang w:val="vi-VN"/>
        </w:rPr>
      </w:pPr>
    </w:p>
    <w:p w14:paraId="52E9E250" w14:textId="26806AFD" w:rsidR="00CA0558" w:rsidRDefault="00CA0558" w:rsidP="00CA0558">
      <w:pPr>
        <w:pStyle w:val="Heading2"/>
      </w:pPr>
      <w:bookmarkStart w:id="106" w:name="_Toc77169583"/>
      <w:r w:rsidRPr="00CA0558">
        <w:t>Create bill</w:t>
      </w:r>
      <w:bookmarkEnd w:id="106"/>
    </w:p>
    <w:p w14:paraId="2795235C" w14:textId="06444E25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AEC91B2" wp14:editId="31474666">
            <wp:extent cx="1944806" cy="829403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7983" cy="83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89FB" w14:textId="6C965EEE" w:rsidR="00CA0558" w:rsidRDefault="00CA0558" w:rsidP="00CA0558">
      <w:pPr>
        <w:rPr>
          <w:lang w:val="vi-V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60E8DBD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5AABAA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304653F" w14:textId="598C7241" w:rsidR="00B848CB" w:rsidRDefault="00B848CB" w:rsidP="00B848CB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</w:t>
            </w:r>
            <w:r w:rsidR="0099029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6</w:t>
            </w:r>
          </w:p>
          <w:p w14:paraId="40C501F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449C0C6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47682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47DB6" w14:textId="5C4BD85E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B848CB">
              <w:rPr>
                <w:rFonts w:ascii="Calibri" w:eastAsia="Yu Mincho" w:hAnsi="Calibri"/>
                <w:sz w:val="22"/>
                <w:szCs w:val="22"/>
                <w:lang w:eastAsia="ja-JP"/>
              </w:rPr>
              <w:t>2</w:t>
            </w:r>
            <w:r w:rsidR="0099029E">
              <w:rPr>
                <w:rFonts w:ascii="Calibri" w:eastAsia="Yu Mincho" w:hAnsi="Calibri"/>
                <w:sz w:val="22"/>
                <w:szCs w:val="22"/>
                <w:lang w:eastAsia="ja-JP"/>
              </w:rPr>
              <w:t>6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07702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7B7C" w14:textId="1026A73B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6A3729C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959D4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F3A9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Create bill</w:t>
            </w:r>
          </w:p>
        </w:tc>
      </w:tr>
      <w:tr w:rsidR="00CA0558" w:rsidRPr="00CA0558" w14:paraId="1C667F6D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4B050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D6EF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7291A25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334AF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EF14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0B99B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6038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4B3CE81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80CBC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B9D6C3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614D327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9964AA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create the bill.</w:t>
            </w:r>
          </w:p>
          <w:p w14:paraId="45BB152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527584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create the bill.</w:t>
            </w:r>
          </w:p>
          <w:p w14:paraId="41717C5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39BC27C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clicks the “Create bill” button.</w:t>
            </w:r>
          </w:p>
          <w:p w14:paraId="024F58D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390FC52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2D0B915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2FD2654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Staff must accept customer's problem.</w:t>
            </w:r>
          </w:p>
          <w:p w14:paraId="35835B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B597AF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The system will send detailed information of the bill to the customer.</w:t>
            </w:r>
          </w:p>
          <w:p w14:paraId="02CF242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Fail: The system shows the error message.</w:t>
            </w:r>
          </w:p>
          <w:p w14:paraId="5FABD95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7"/>
              <w:tblW w:w="0" w:type="auto"/>
              <w:tblLook w:val="04A0" w:firstRow="1" w:lastRow="0" w:firstColumn="1" w:lastColumn="0" w:noHBand="0" w:noVBand="1"/>
            </w:tblPr>
            <w:tblGrid>
              <w:gridCol w:w="1269"/>
              <w:gridCol w:w="3698"/>
              <w:gridCol w:w="3783"/>
            </w:tblGrid>
            <w:tr w:rsidR="00CA0558" w:rsidRPr="00CA0558" w14:paraId="470F79D3" w14:textId="77777777" w:rsidTr="00D11B64">
              <w:tc>
                <w:tcPr>
                  <w:tcW w:w="1315" w:type="dxa"/>
                </w:tcPr>
                <w:p w14:paraId="5EBED12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5969B1A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46D07B1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03555387" w14:textId="77777777" w:rsidTr="00D11B64">
              <w:tc>
                <w:tcPr>
                  <w:tcW w:w="1315" w:type="dxa"/>
                </w:tcPr>
                <w:p w14:paraId="37C1644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1130BC5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“Create bill” button.</w:t>
                  </w:r>
                </w:p>
              </w:tc>
              <w:tc>
                <w:tcPr>
                  <w:tcW w:w="3925" w:type="dxa"/>
                </w:tcPr>
                <w:p w14:paraId="15B6AA4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screen will display form to enter:</w:t>
                  </w:r>
                </w:p>
                <w:p w14:paraId="1BAE462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 xml:space="preserve">-Customer name: textbox, type: string, required. </w:t>
                  </w:r>
                </w:p>
                <w:p w14:paraId="07C4EA2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-Address: textbox, type: string, required.</w:t>
                  </w:r>
                </w:p>
                <w:p w14:paraId="2858B52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lastRenderedPageBreak/>
                    <w:t>-Service name: textbox, type: string, required.</w:t>
                  </w:r>
                </w:p>
                <w:p w14:paraId="6E2AC68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-Bike: combo box</w:t>
                  </w:r>
                </w:p>
                <w:p w14:paraId="7A0FF53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-Price: float, required</w:t>
                  </w:r>
                </w:p>
                <w:p w14:paraId="513E879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-Total: float, required</w:t>
                  </w:r>
                </w:p>
                <w:p w14:paraId="66E53CA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+Create: button</w:t>
                  </w:r>
                </w:p>
              </w:tc>
            </w:tr>
            <w:tr w:rsidR="00CA0558" w:rsidRPr="00CA0558" w14:paraId="6AF60C77" w14:textId="77777777" w:rsidTr="00D11B64">
              <w:trPr>
                <w:trHeight w:val="913"/>
              </w:trPr>
              <w:tc>
                <w:tcPr>
                  <w:tcW w:w="1315" w:type="dxa"/>
                </w:tcPr>
                <w:p w14:paraId="7B7208A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lastRenderedPageBreak/>
                    <w:t>2</w:t>
                  </w:r>
                </w:p>
              </w:tc>
              <w:tc>
                <w:tcPr>
                  <w:tcW w:w="3870" w:type="dxa"/>
                </w:tcPr>
                <w:p w14:paraId="60C1F73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fills in all the information and clicks the “Create” button.</w:t>
                  </w:r>
                </w:p>
              </w:tc>
              <w:tc>
                <w:tcPr>
                  <w:tcW w:w="3925" w:type="dxa"/>
                </w:tcPr>
                <w:p w14:paraId="0C36953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check for input errors.</w:t>
                  </w:r>
                </w:p>
                <w:p w14:paraId="2506047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send detailed information of the bill to the customer.</w:t>
                  </w:r>
                </w:p>
                <w:p w14:paraId="72E7162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show a message: ”Create bill successfully.”</w:t>
                  </w:r>
                </w:p>
                <w:p w14:paraId="264917A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 Insert new bill into the database.</w:t>
                  </w:r>
                </w:p>
                <w:p w14:paraId="5D1E357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[Exception 1, 2, 3, 4, 5, 6]</w:t>
                  </w:r>
                </w:p>
              </w:tc>
            </w:tr>
          </w:tbl>
          <w:p w14:paraId="7C49233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CD819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295C98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05CAE0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27"/>
              <w:tblW w:w="0" w:type="auto"/>
              <w:tblLook w:val="04A0" w:firstRow="1" w:lastRow="0" w:firstColumn="1" w:lastColumn="0" w:noHBand="0" w:noVBand="1"/>
            </w:tblPr>
            <w:tblGrid>
              <w:gridCol w:w="1265"/>
              <w:gridCol w:w="3714"/>
              <w:gridCol w:w="3771"/>
            </w:tblGrid>
            <w:tr w:rsidR="00CA0558" w:rsidRPr="00CA0558" w14:paraId="2E8B282F" w14:textId="77777777" w:rsidTr="00D11B64">
              <w:tc>
                <w:tcPr>
                  <w:tcW w:w="1315" w:type="dxa"/>
                </w:tcPr>
                <w:p w14:paraId="5E8C354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870" w:type="dxa"/>
                </w:tcPr>
                <w:p w14:paraId="43E5BC1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5F6E890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96E9098" w14:textId="77777777" w:rsidTr="00D11B64">
              <w:tc>
                <w:tcPr>
                  <w:tcW w:w="1315" w:type="dxa"/>
                </w:tcPr>
                <w:p w14:paraId="2B9162B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0385304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Customer name is empty or greater than 100 characters.</w:t>
                  </w:r>
                </w:p>
              </w:tc>
              <w:tc>
                <w:tcPr>
                  <w:tcW w:w="3925" w:type="dxa"/>
                </w:tcPr>
                <w:p w14:paraId="2799917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“C</w:t>
                  </w:r>
                  <w:r w:rsidRPr="00CA0558">
                    <w:rPr>
                      <w:sz w:val="22"/>
                      <w:szCs w:val="22"/>
                    </w:rPr>
                    <w:t>ustomer name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5C267522" w14:textId="77777777" w:rsidTr="00D11B64">
              <w:tc>
                <w:tcPr>
                  <w:tcW w:w="1315" w:type="dxa"/>
                </w:tcPr>
                <w:p w14:paraId="31ADF58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79B2165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Address is empty or greater than 100 characters.</w:t>
                  </w:r>
                </w:p>
              </w:tc>
              <w:tc>
                <w:tcPr>
                  <w:tcW w:w="3925" w:type="dxa"/>
                </w:tcPr>
                <w:p w14:paraId="4010B61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“Address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2765F365" w14:textId="77777777" w:rsidTr="00D11B64">
              <w:tc>
                <w:tcPr>
                  <w:tcW w:w="1315" w:type="dxa"/>
                </w:tcPr>
                <w:p w14:paraId="4A687EF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870" w:type="dxa"/>
                </w:tcPr>
                <w:p w14:paraId="25DB3C2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Service name is empty or greater than 100 characters.</w:t>
                  </w:r>
                </w:p>
              </w:tc>
              <w:tc>
                <w:tcPr>
                  <w:tcW w:w="3925" w:type="dxa"/>
                </w:tcPr>
                <w:p w14:paraId="66A01C2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“Service name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2A2ACC5B" w14:textId="77777777" w:rsidTr="00D11B64">
              <w:tc>
                <w:tcPr>
                  <w:tcW w:w="1315" w:type="dxa"/>
                </w:tcPr>
                <w:p w14:paraId="0D3725A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870" w:type="dxa"/>
                </w:tcPr>
                <w:p w14:paraId="17AB9DA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Bike is empty.</w:t>
                  </w:r>
                </w:p>
              </w:tc>
              <w:tc>
                <w:tcPr>
                  <w:tcW w:w="3925" w:type="dxa"/>
                </w:tcPr>
                <w:p w14:paraId="2DCCF04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“Bike must be selected</w:t>
                  </w:r>
                  <w:r w:rsidRPr="00CA0558">
                    <w:rPr>
                      <w:iCs/>
                      <w:sz w:val="22"/>
                      <w:szCs w:val="22"/>
                    </w:rPr>
                    <w:t>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0BE12B3F" w14:textId="77777777" w:rsidTr="00D11B64">
              <w:tc>
                <w:tcPr>
                  <w:tcW w:w="1315" w:type="dxa"/>
                </w:tcPr>
                <w:p w14:paraId="46EE7C8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870" w:type="dxa"/>
                </w:tcPr>
                <w:p w14:paraId="462B123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Price is empty or text or special character.</w:t>
                  </w:r>
                </w:p>
              </w:tc>
              <w:tc>
                <w:tcPr>
                  <w:tcW w:w="3925" w:type="dxa"/>
                </w:tcPr>
                <w:p w14:paraId="7D67A2E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“Price cannot be empty. Price must be a digit</w:t>
                  </w:r>
                  <w:r w:rsidRPr="00CA0558">
                    <w:rPr>
                      <w:iCs/>
                      <w:sz w:val="22"/>
                      <w:szCs w:val="22"/>
                    </w:rPr>
                    <w:t>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78C9009E" w14:textId="77777777" w:rsidTr="00D11B64">
              <w:tc>
                <w:tcPr>
                  <w:tcW w:w="1315" w:type="dxa"/>
                </w:tcPr>
                <w:p w14:paraId="5844D3B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3870" w:type="dxa"/>
                </w:tcPr>
                <w:p w14:paraId="637A3C4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Total is empty or text or special character.</w:t>
                  </w:r>
                </w:p>
              </w:tc>
              <w:tc>
                <w:tcPr>
                  <w:tcW w:w="3925" w:type="dxa"/>
                </w:tcPr>
                <w:p w14:paraId="6366C60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  <w:shd w:val="clear" w:color="auto" w:fill="FFFFFF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“Total cannot be empty. Price must be a digit</w:t>
                  </w:r>
                  <w:r w:rsidRPr="00CA0558">
                    <w:rPr>
                      <w:iCs/>
                      <w:sz w:val="22"/>
                      <w:szCs w:val="22"/>
                    </w:rPr>
                    <w:t>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52299F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1C817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14452DD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3CFD922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6DD1A0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Staff must enter correct information about: customer name, location, service name, bike, price, total.</w:t>
            </w:r>
          </w:p>
        </w:tc>
      </w:tr>
    </w:tbl>
    <w:p w14:paraId="5FC4B829" w14:textId="77777777" w:rsidR="00CA0558" w:rsidRPr="00CA0558" w:rsidRDefault="00CA0558" w:rsidP="00CA0558"/>
    <w:p w14:paraId="30F5C657" w14:textId="4AEC55D5" w:rsidR="00CA0558" w:rsidRDefault="00CA0558" w:rsidP="00CA0558">
      <w:pPr>
        <w:pStyle w:val="Heading2"/>
      </w:pPr>
      <w:bookmarkStart w:id="107" w:name="_Toc77169584"/>
      <w:r w:rsidRPr="00CA0558">
        <w:t>View staff’s history</w:t>
      </w:r>
      <w:bookmarkEnd w:id="107"/>
    </w:p>
    <w:p w14:paraId="67A5BB7F" w14:textId="65BCF91A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B4A3046" wp14:editId="7728727C">
            <wp:extent cx="3179928" cy="875415"/>
            <wp:effectExtent l="0" t="0" r="190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5928" cy="8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240A238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3524DF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785BDFD" w14:textId="156DF910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UC0</w:t>
            </w:r>
            <w:r w:rsidR="001734CF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2</w:t>
            </w:r>
            <w:r w:rsidR="0099029E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7</w:t>
            </w:r>
          </w:p>
          <w:p w14:paraId="60D69B2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CA0558" w:rsidRPr="00CA0558" w14:paraId="04D8CC7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0179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61CA5" w14:textId="797A32EA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F4AF6">
              <w:rPr>
                <w:rFonts w:ascii="Calibri" w:eastAsia="Yu Mincho" w:hAnsi="Calibri"/>
                <w:sz w:val="22"/>
                <w:szCs w:val="22"/>
                <w:lang w:eastAsia="ja-JP"/>
              </w:rPr>
              <w:t>2</w:t>
            </w:r>
            <w:r w:rsidR="0099029E">
              <w:rPr>
                <w:rFonts w:ascii="Calibri" w:eastAsia="Yu Mincho" w:hAnsi="Calibri"/>
                <w:sz w:val="22"/>
                <w:szCs w:val="22"/>
                <w:lang w:eastAsia="ja-JP"/>
              </w:rPr>
              <w:t>7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A5B94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11894" w14:textId="5FB1A303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2C20F48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29D8B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91C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 staff’s history</w:t>
            </w:r>
          </w:p>
        </w:tc>
      </w:tr>
      <w:tr w:rsidR="00CA0558" w:rsidRPr="00CA0558" w14:paraId="0223C8F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0CCB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1F6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5C21F4C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E0E8E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3722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4E642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447C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60CE5A5C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DB7860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49E8DD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71B376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0CDF65D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view the staff's history.</w:t>
            </w:r>
          </w:p>
          <w:p w14:paraId="7152A4A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A8443D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staff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’s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history.</w:t>
            </w:r>
          </w:p>
          <w:p w14:paraId="0F2B2B3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0625482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 the “View history” button.</w:t>
            </w:r>
          </w:p>
          <w:p w14:paraId="5F4DC6F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45D7313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6B8922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6F27A2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F4468C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Staff can send feedback about customer.</w:t>
            </w:r>
          </w:p>
          <w:p w14:paraId="1E739E5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Main Success Scenario:</w:t>
            </w:r>
          </w:p>
          <w:tbl>
            <w:tblPr>
              <w:tblStyle w:val="TableGrid28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702"/>
              <w:gridCol w:w="3774"/>
            </w:tblGrid>
            <w:tr w:rsidR="00CA0558" w:rsidRPr="00CA0558" w14:paraId="3EE09CB6" w14:textId="77777777" w:rsidTr="00D11B64">
              <w:tc>
                <w:tcPr>
                  <w:tcW w:w="1315" w:type="dxa"/>
                </w:tcPr>
                <w:p w14:paraId="548F1EF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11A4BB8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77BA3DC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37AB0363" w14:textId="77777777" w:rsidTr="00D11B64">
              <w:tc>
                <w:tcPr>
                  <w:tcW w:w="1315" w:type="dxa"/>
                </w:tcPr>
                <w:p w14:paraId="49E8CC8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02FC46A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“View history” button.</w:t>
                  </w:r>
                </w:p>
                <w:p w14:paraId="232EE05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5862210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information including:</w:t>
                  </w:r>
                </w:p>
                <w:p w14:paraId="479936A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-Date</w:t>
                  </w:r>
                </w:p>
                <w:p w14:paraId="5BD3425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-Customer name</w:t>
                  </w:r>
                </w:p>
                <w:p w14:paraId="52A600D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-Bike</w:t>
                  </w:r>
                </w:p>
                <w:p w14:paraId="457B192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-Problem name</w:t>
                  </w:r>
                </w:p>
                <w:p w14:paraId="1E80362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+Send feedback: button.</w:t>
                  </w:r>
                </w:p>
              </w:tc>
            </w:tr>
          </w:tbl>
          <w:p w14:paraId="36ADB8C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19716B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5C4E61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5EE77B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8732CE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258D6A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3D30757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717BD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4D4BFC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1DAD569B" w14:textId="77777777" w:rsidR="00CA0558" w:rsidRPr="00CA0558" w:rsidRDefault="00CA0558" w:rsidP="00CA0558"/>
    <w:p w14:paraId="5B36ADC9" w14:textId="424911F8" w:rsidR="00CA0558" w:rsidRDefault="00CA0558" w:rsidP="00CA0558">
      <w:pPr>
        <w:pStyle w:val="Heading2"/>
      </w:pPr>
      <w:bookmarkStart w:id="108" w:name="_Toc77169585"/>
      <w:r w:rsidRPr="00CA0558">
        <w:t>Send feedback about customer</w:t>
      </w:r>
      <w:bookmarkEnd w:id="108"/>
    </w:p>
    <w:p w14:paraId="08432EEA" w14:textId="2EE1AA7B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A2B97AA" wp14:editId="44CE06A4">
            <wp:extent cx="3022979" cy="1302206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1506" cy="13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5CE082E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6B0B48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FCC8652" w14:textId="7866208E" w:rsidR="00CA0558" w:rsidRDefault="0099029E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</w:t>
            </w:r>
            <w:r w:rsidR="00564ABA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8</w:t>
            </w:r>
          </w:p>
          <w:p w14:paraId="48EA3AD9" w14:textId="78BC0303" w:rsidR="0099029E" w:rsidRPr="00CA0558" w:rsidRDefault="0099029E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25DC168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C09C8B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6835B" w14:textId="5AD583AE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99029E">
              <w:rPr>
                <w:rFonts w:ascii="Calibri" w:eastAsia="Yu Mincho" w:hAnsi="Calibri"/>
                <w:sz w:val="22"/>
                <w:szCs w:val="22"/>
                <w:lang w:eastAsia="ja-JP"/>
              </w:rPr>
              <w:t>2</w:t>
            </w:r>
            <w:r w:rsidR="00564ABA">
              <w:rPr>
                <w:rFonts w:ascii="Calibri" w:eastAsia="Yu Mincho" w:hAnsi="Calibri"/>
                <w:sz w:val="22"/>
                <w:szCs w:val="22"/>
                <w:lang w:eastAsia="ja-JP"/>
              </w:rPr>
              <w:t>8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DC9F03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1EDCA" w14:textId="49834EAD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563CE17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82E9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FA3D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customer</w:t>
            </w:r>
          </w:p>
        </w:tc>
      </w:tr>
      <w:tr w:rsidR="00CA0558" w:rsidRPr="00CA0558" w14:paraId="1326104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A2902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241E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1D202DD2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4C69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474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DD329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A007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0D16D345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8A964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DB4C69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Staff</w:t>
            </w:r>
          </w:p>
          <w:p w14:paraId="5B34492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FE842D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staff to send feedback about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customer.</w:t>
            </w:r>
          </w:p>
          <w:p w14:paraId="0C5A6B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3C9F6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Staff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customer.</w:t>
            </w:r>
          </w:p>
          <w:p w14:paraId="7607C36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22E0076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staff click the “Send feedback” button.</w:t>
            </w:r>
          </w:p>
          <w:p w14:paraId="078800A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078E26D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staff.</w:t>
            </w:r>
          </w:p>
          <w:p w14:paraId="7375D37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Staff must view history first.</w:t>
            </w:r>
          </w:p>
          <w:p w14:paraId="0A3E344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F685C8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1B2DE5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The system will display a success message.</w:t>
            </w:r>
          </w:p>
          <w:p w14:paraId="3607AE8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Fail: The system shows the error message.</w:t>
            </w:r>
          </w:p>
          <w:p w14:paraId="5FBE65F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29"/>
              <w:tblW w:w="0" w:type="auto"/>
              <w:tblLook w:val="04A0" w:firstRow="1" w:lastRow="0" w:firstColumn="1" w:lastColumn="0" w:noHBand="0" w:noVBand="1"/>
            </w:tblPr>
            <w:tblGrid>
              <w:gridCol w:w="1270"/>
              <w:gridCol w:w="3704"/>
              <w:gridCol w:w="3776"/>
            </w:tblGrid>
            <w:tr w:rsidR="00CA0558" w:rsidRPr="00CA0558" w14:paraId="26773EED" w14:textId="77777777" w:rsidTr="00D11B64">
              <w:tc>
                <w:tcPr>
                  <w:tcW w:w="1315" w:type="dxa"/>
                </w:tcPr>
                <w:p w14:paraId="265AFCD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0BA38A5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BFF269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028122D3" w14:textId="77777777" w:rsidTr="00D11B64">
              <w:tc>
                <w:tcPr>
                  <w:tcW w:w="1315" w:type="dxa"/>
                </w:tcPr>
                <w:p w14:paraId="47B5D10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2521E07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clicks the “Send feedback” button.</w:t>
                  </w:r>
                </w:p>
                <w:p w14:paraId="1FAC77D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67F3C3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screen will display form to enter including:</w:t>
                  </w:r>
                </w:p>
                <w:p w14:paraId="4A34F4A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-Staff name: textbox, type: string, required.</w:t>
                  </w:r>
                </w:p>
                <w:p w14:paraId="6C9A5DC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-Customer name: textbox, type: string, required.</w:t>
                  </w:r>
                </w:p>
                <w:p w14:paraId="790C23C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 xml:space="preserve">-Image: picture box, type: .jpg </w:t>
                  </w:r>
                </w:p>
                <w:p w14:paraId="61C4B78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-Description: textbox, type: string, required.</w:t>
                  </w:r>
                </w:p>
                <w:p w14:paraId="52C2494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+Send: button</w:t>
                  </w:r>
                </w:p>
              </w:tc>
            </w:tr>
            <w:tr w:rsidR="00CA0558" w:rsidRPr="00CA0558" w14:paraId="279AE641" w14:textId="77777777" w:rsidTr="00D11B64">
              <w:tc>
                <w:tcPr>
                  <w:tcW w:w="1315" w:type="dxa"/>
                </w:tcPr>
                <w:p w14:paraId="2F21B4D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3B22B0A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fills in all information and clicks the “Send” button.</w:t>
                  </w:r>
                </w:p>
              </w:tc>
              <w:tc>
                <w:tcPr>
                  <w:tcW w:w="3925" w:type="dxa"/>
                </w:tcPr>
                <w:p w14:paraId="3CE0221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check for input errors.</w:t>
                  </w:r>
                </w:p>
                <w:p w14:paraId="7D89300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lastRenderedPageBreak/>
                    <w:t>-The system will send detailed information of the feedback to the admin.</w:t>
                  </w:r>
                </w:p>
                <w:p w14:paraId="1305AFE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show a message: ”Sent feedback successfully.”</w:t>
                  </w:r>
                </w:p>
                <w:p w14:paraId="5C390B1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 Insert new feedback into the database.</w:t>
                  </w:r>
                </w:p>
                <w:p w14:paraId="136BBF6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[Exception 1, 2, 3, 4]</w:t>
                  </w:r>
                </w:p>
              </w:tc>
            </w:tr>
          </w:tbl>
          <w:p w14:paraId="7C800D8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794AE1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7DE6A5E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477860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29"/>
              <w:tblW w:w="0" w:type="auto"/>
              <w:tblLook w:val="04A0" w:firstRow="1" w:lastRow="0" w:firstColumn="1" w:lastColumn="0" w:noHBand="0" w:noVBand="1"/>
            </w:tblPr>
            <w:tblGrid>
              <w:gridCol w:w="1265"/>
              <w:gridCol w:w="3714"/>
              <w:gridCol w:w="3771"/>
            </w:tblGrid>
            <w:tr w:rsidR="00CA0558" w:rsidRPr="00CA0558" w14:paraId="307874D7" w14:textId="77777777" w:rsidTr="00D11B64">
              <w:tc>
                <w:tcPr>
                  <w:tcW w:w="1315" w:type="dxa"/>
                </w:tcPr>
                <w:p w14:paraId="485E99B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870" w:type="dxa"/>
                </w:tcPr>
                <w:p w14:paraId="703C822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5C5B2A7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99C8299" w14:textId="77777777" w:rsidTr="00D11B64">
              <w:tc>
                <w:tcPr>
                  <w:tcW w:w="1315" w:type="dxa"/>
                </w:tcPr>
                <w:p w14:paraId="182727A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31284F4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Staff name is empty or greater than 100 characters.</w:t>
                  </w:r>
                </w:p>
              </w:tc>
              <w:tc>
                <w:tcPr>
                  <w:tcW w:w="3925" w:type="dxa"/>
                </w:tcPr>
                <w:p w14:paraId="727690C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“Staff</w:t>
                  </w:r>
                  <w:r w:rsidRPr="00CA0558">
                    <w:rPr>
                      <w:sz w:val="22"/>
                      <w:szCs w:val="22"/>
                    </w:rPr>
                    <w:t xml:space="preserve"> name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2C679426" w14:textId="77777777" w:rsidTr="00D11B64">
              <w:tc>
                <w:tcPr>
                  <w:tcW w:w="1315" w:type="dxa"/>
                </w:tcPr>
                <w:p w14:paraId="144B07D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1D7992C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Customer name is empty or greater than 100 characters.</w:t>
                  </w:r>
                </w:p>
              </w:tc>
              <w:tc>
                <w:tcPr>
                  <w:tcW w:w="3925" w:type="dxa"/>
                </w:tcPr>
                <w:p w14:paraId="5C00F94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“Customer name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  <w:tr w:rsidR="00CA0558" w:rsidRPr="00CA0558" w14:paraId="62CBB6BA" w14:textId="77777777" w:rsidTr="00D11B64">
              <w:tc>
                <w:tcPr>
                  <w:tcW w:w="1315" w:type="dxa"/>
                </w:tcPr>
                <w:p w14:paraId="1CAB459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870" w:type="dxa"/>
                </w:tcPr>
                <w:p w14:paraId="719A0FF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Image is empty.</w:t>
                  </w:r>
                </w:p>
              </w:tc>
              <w:tc>
                <w:tcPr>
                  <w:tcW w:w="3925" w:type="dxa"/>
                </w:tcPr>
                <w:p w14:paraId="3E62791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“The image must be selected.”</w:t>
                  </w:r>
                </w:p>
              </w:tc>
            </w:tr>
            <w:tr w:rsidR="00CA0558" w:rsidRPr="00CA0558" w14:paraId="341E0D31" w14:textId="77777777" w:rsidTr="00D11B64">
              <w:tc>
                <w:tcPr>
                  <w:tcW w:w="1315" w:type="dxa"/>
                </w:tcPr>
                <w:p w14:paraId="3C2DDBD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870" w:type="dxa"/>
                </w:tcPr>
                <w:p w14:paraId="4657413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Description is empty or greater than 1000 characters.</w:t>
                  </w:r>
                </w:p>
                <w:p w14:paraId="1C6C9AD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0D7DF49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The system will show the message: “Description</w:t>
                  </w:r>
                  <w:r w:rsidRPr="00CA0558">
                    <w:rPr>
                      <w:iCs/>
                      <w:sz w:val="22"/>
                      <w:szCs w:val="22"/>
                    </w:rPr>
                    <w:t xml:space="preserve"> cannot be empty and less than 1000 characters.</w:t>
                  </w:r>
                  <w:r w:rsidRPr="00CA0558">
                    <w:rPr>
                      <w:sz w:val="22"/>
                      <w:szCs w:val="22"/>
                      <w:shd w:val="clear" w:color="auto" w:fill="FFFFFF"/>
                    </w:rPr>
                    <w:t>”</w:t>
                  </w:r>
                </w:p>
              </w:tc>
            </w:tr>
          </w:tbl>
          <w:p w14:paraId="7FECE8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3EA7AA9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1491A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Send feedback about customer extend View staff’s history.</w:t>
            </w:r>
          </w:p>
          <w:p w14:paraId="2C89CB8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D51FAF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Staff must enter correct information about: staff name, customer name, image, description.</w:t>
            </w:r>
          </w:p>
        </w:tc>
      </w:tr>
    </w:tbl>
    <w:p w14:paraId="2255EF8D" w14:textId="77777777" w:rsidR="00CA0558" w:rsidRPr="00CA0558" w:rsidRDefault="00CA0558" w:rsidP="00CA0558"/>
    <w:p w14:paraId="006136FC" w14:textId="1BCC3753" w:rsidR="00CA0558" w:rsidRDefault="00CA0558" w:rsidP="00CA0558">
      <w:pPr>
        <w:pStyle w:val="Heading2"/>
      </w:pPr>
      <w:bookmarkStart w:id="109" w:name="_Toc77169586"/>
      <w:r w:rsidRPr="00CA0558">
        <w:lastRenderedPageBreak/>
        <w:t>Manage repair shop</w:t>
      </w:r>
      <w:bookmarkEnd w:id="109"/>
    </w:p>
    <w:p w14:paraId="04733B68" w14:textId="52CF7969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8B91147" wp14:editId="218A5444">
            <wp:extent cx="3837707" cy="1269242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0390" cy="128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3AB9F0F4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13E6EBC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DF52D80" w14:textId="335626C3" w:rsidR="00CA0558" w:rsidRDefault="00564AB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-029</w:t>
            </w:r>
          </w:p>
          <w:p w14:paraId="1DC5722D" w14:textId="120F3F1E" w:rsidR="00564ABA" w:rsidRPr="00CA0558" w:rsidRDefault="00564AB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75EB1EF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D9AD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91B5" w14:textId="6833CA59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F5EBC">
              <w:rPr>
                <w:rFonts w:ascii="Calibri" w:eastAsia="Yu Mincho" w:hAnsi="Calibri"/>
                <w:sz w:val="22"/>
                <w:szCs w:val="22"/>
                <w:lang w:eastAsia="ja-JP"/>
              </w:rPr>
              <w:t>29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84B7E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FE904" w14:textId="6F822502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7E1B0EF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0F9B6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9CF1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Manage repair shop</w:t>
            </w:r>
          </w:p>
        </w:tc>
      </w:tr>
      <w:tr w:rsidR="00CA0558" w:rsidRPr="00CA0558" w14:paraId="6756DCA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1A9AA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C196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42428BF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AFB6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AB1D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B35A41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564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1FF01969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E0051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3D42B1D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42ADCD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20B8BC7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 the admin to manage the repair shop.</w:t>
            </w:r>
          </w:p>
          <w:p w14:paraId="6A221D4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9CA320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manage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1CED9BA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6278DAC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516D522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9F6019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1DA863D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6009E77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702D12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T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he system will display a list of repair shops.</w:t>
            </w:r>
          </w:p>
          <w:p w14:paraId="421F5D4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0"/>
              <w:tblW w:w="0" w:type="auto"/>
              <w:tblLook w:val="04A0" w:firstRow="1" w:lastRow="0" w:firstColumn="1" w:lastColumn="0" w:noHBand="0" w:noVBand="1"/>
            </w:tblPr>
            <w:tblGrid>
              <w:gridCol w:w="1277"/>
              <w:gridCol w:w="3703"/>
              <w:gridCol w:w="3770"/>
            </w:tblGrid>
            <w:tr w:rsidR="00CA0558" w:rsidRPr="00CA0558" w14:paraId="425E939E" w14:textId="77777777" w:rsidTr="00D11B64">
              <w:tc>
                <w:tcPr>
                  <w:tcW w:w="1315" w:type="dxa"/>
                </w:tcPr>
                <w:p w14:paraId="4849393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lastRenderedPageBreak/>
                    <w:t>Step</w:t>
                  </w:r>
                </w:p>
              </w:tc>
              <w:tc>
                <w:tcPr>
                  <w:tcW w:w="3870" w:type="dxa"/>
                </w:tcPr>
                <w:p w14:paraId="3C23D79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46122D3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0B46D571" w14:textId="77777777" w:rsidTr="00D11B64">
              <w:tc>
                <w:tcPr>
                  <w:tcW w:w="1315" w:type="dxa"/>
                </w:tcPr>
                <w:p w14:paraId="4151E40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7DA67D6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772662A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a list of repair shops including:</w:t>
                  </w:r>
                </w:p>
                <w:p w14:paraId="16A2EF4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name</w:t>
                  </w:r>
                </w:p>
                <w:p w14:paraId="03C2CF4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-Address</w:t>
                  </w:r>
                </w:p>
                <w:p w14:paraId="63960DF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-Image</w:t>
                  </w:r>
                </w:p>
                <w:p w14:paraId="0EA2814B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+View: button</w:t>
                  </w:r>
                </w:p>
              </w:tc>
            </w:tr>
          </w:tbl>
          <w:p w14:paraId="3777168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6EA942D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E770D1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83E58D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3AE2109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DA308F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29C71C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6C4DA8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48FFFF4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35EFC07F" w14:textId="77777777" w:rsidR="00CA0558" w:rsidRPr="00CA0558" w:rsidRDefault="00CA0558" w:rsidP="00CA0558">
      <w:pPr>
        <w:ind w:left="0"/>
        <w:rPr>
          <w:lang w:val="vi-VN"/>
        </w:rPr>
      </w:pPr>
    </w:p>
    <w:p w14:paraId="3FD78278" w14:textId="2E853BED" w:rsidR="00CA0558" w:rsidRDefault="00CA0558" w:rsidP="00CA0558">
      <w:pPr>
        <w:pStyle w:val="Heading2"/>
      </w:pPr>
      <w:bookmarkStart w:id="110" w:name="_Toc77169587"/>
      <w:r w:rsidRPr="00CA0558">
        <w:t>Approve the repair shop’s account</w:t>
      </w:r>
      <w:bookmarkEnd w:id="110"/>
    </w:p>
    <w:p w14:paraId="4858CEA9" w14:textId="7B9D1403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A8F4F3D" wp14:editId="452A1CBB">
            <wp:extent cx="2845558" cy="1618453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1703" cy="16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5C27F116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134CE05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67F6C1E" w14:textId="77777777" w:rsidR="00CA0558" w:rsidRDefault="00A92B2F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-030</w:t>
            </w:r>
          </w:p>
          <w:p w14:paraId="591D8298" w14:textId="0C4537EE" w:rsidR="00A92B2F" w:rsidRPr="00CA0558" w:rsidRDefault="00A92B2F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4BC95C20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358BA1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3A81" w14:textId="31EEB8F8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A92B2F">
              <w:rPr>
                <w:rFonts w:ascii="Calibri" w:eastAsia="Yu Mincho" w:hAnsi="Calibri"/>
                <w:sz w:val="22"/>
                <w:szCs w:val="22"/>
                <w:lang w:eastAsia="ja-JP"/>
              </w:rPr>
              <w:t>30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19568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88594" w14:textId="5A1544E3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0518C829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E01DE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7FE6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Approve the repair shop’s account</w:t>
            </w:r>
          </w:p>
        </w:tc>
      </w:tr>
      <w:tr w:rsidR="00CA0558" w:rsidRPr="00CA0558" w14:paraId="4FD0E6A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38C9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5191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3A1220A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2D0682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F766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4E2AB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91AB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19800550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47BF93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03149C8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48C6CAC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0D5F04C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approve the repair shop’s account.</w:t>
            </w:r>
          </w:p>
          <w:p w14:paraId="1147ED4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F66E7E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approve the repair shop’s account.</w:t>
            </w:r>
          </w:p>
          <w:p w14:paraId="79DC6A3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17E3377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 the “Accept” button.</w:t>
            </w:r>
          </w:p>
          <w:p w14:paraId="02D2A8E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6A7020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3006C64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Repair shop owner sent information about their shop successfully.</w:t>
            </w:r>
          </w:p>
          <w:p w14:paraId="0EF07D1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3AFA934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39F1A53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The repair shop’s account is activated.</w:t>
            </w:r>
          </w:p>
          <w:p w14:paraId="065B602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1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04"/>
              <w:gridCol w:w="3771"/>
            </w:tblGrid>
            <w:tr w:rsidR="00CA0558" w:rsidRPr="00CA0558" w14:paraId="44040446" w14:textId="77777777" w:rsidTr="00D11B64">
              <w:tc>
                <w:tcPr>
                  <w:tcW w:w="1315" w:type="dxa"/>
                </w:tcPr>
                <w:p w14:paraId="7A84B51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50236BE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79EE3F6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5961797E" w14:textId="77777777" w:rsidTr="00D11B64">
              <w:tc>
                <w:tcPr>
                  <w:tcW w:w="1315" w:type="dxa"/>
                </w:tcPr>
                <w:p w14:paraId="6924DCF3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463D493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82EB53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display repair shop's information includes:</w:t>
                  </w:r>
                </w:p>
                <w:p w14:paraId="72EC0BC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name</w:t>
                  </w:r>
                </w:p>
                <w:p w14:paraId="648D901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owner name</w:t>
                  </w:r>
                </w:p>
                <w:p w14:paraId="25DE7DE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-Address</w:t>
                  </w:r>
                </w:p>
                <w:p w14:paraId="638FF64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-Image</w:t>
                  </w:r>
                </w:p>
                <w:p w14:paraId="24E8F8D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+Accept: button</w:t>
                  </w:r>
                </w:p>
                <w:p w14:paraId="189DFB5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+Cancel: button</w:t>
                  </w:r>
                </w:p>
                <w:p w14:paraId="7FBEE4E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[Exception 1]</w:t>
                  </w:r>
                </w:p>
              </w:tc>
            </w:tr>
            <w:tr w:rsidR="00CA0558" w:rsidRPr="00CA0558" w14:paraId="47C94201" w14:textId="77777777" w:rsidTr="00D11B64">
              <w:tc>
                <w:tcPr>
                  <w:tcW w:w="1315" w:type="dxa"/>
                </w:tcPr>
                <w:p w14:paraId="0B7EBA8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14:paraId="17C5B7A4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Admin clicks the “Accept” button.</w:t>
                  </w:r>
                </w:p>
                <w:p w14:paraId="1722BAB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2A61B16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 Set the repair shop's status to active in the database.</w:t>
                  </w:r>
                </w:p>
                <w:p w14:paraId="00E0B69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-The system will display the message: "The repair shop's account is activated."</w:t>
                  </w:r>
                </w:p>
              </w:tc>
            </w:tr>
          </w:tbl>
          <w:p w14:paraId="0EF5EBF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B6A529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 xml:space="preserve">Alternative Scenario: </w:t>
            </w:r>
          </w:p>
          <w:p w14:paraId="08EF98B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AC1815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31"/>
              <w:tblW w:w="0" w:type="auto"/>
              <w:tblLook w:val="04A0" w:firstRow="1" w:lastRow="0" w:firstColumn="1" w:lastColumn="0" w:noHBand="0" w:noVBand="1"/>
            </w:tblPr>
            <w:tblGrid>
              <w:gridCol w:w="1266"/>
              <w:gridCol w:w="3704"/>
              <w:gridCol w:w="3780"/>
            </w:tblGrid>
            <w:tr w:rsidR="00CA0558" w:rsidRPr="00CA0558" w14:paraId="44183FEA" w14:textId="77777777" w:rsidTr="00D11B64">
              <w:tc>
                <w:tcPr>
                  <w:tcW w:w="1315" w:type="dxa"/>
                </w:tcPr>
                <w:p w14:paraId="1C8C961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No</w:t>
                  </w:r>
                </w:p>
              </w:tc>
              <w:tc>
                <w:tcPr>
                  <w:tcW w:w="3870" w:type="dxa"/>
                </w:tcPr>
                <w:p w14:paraId="5865D66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55DE16A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42CD777E" w14:textId="77777777" w:rsidTr="00D11B64">
              <w:tc>
                <w:tcPr>
                  <w:tcW w:w="1315" w:type="dxa"/>
                </w:tcPr>
                <w:p w14:paraId="7158CAC6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7667F4CE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Admin clicks the “Cancel” button.</w:t>
                  </w:r>
                </w:p>
                <w:p w14:paraId="0D276BD0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C5FD07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system will display the message: "Canceled successfully."</w:t>
                  </w:r>
                </w:p>
              </w:tc>
            </w:tr>
          </w:tbl>
          <w:p w14:paraId="5F6DE5D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616D3A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4C36FA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Approve the repair shop’s account generalize Manage repair shop.</w:t>
            </w:r>
          </w:p>
          <w:p w14:paraId="589E873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4B75D3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1BBD8A8A" w14:textId="77777777" w:rsidR="00CA0558" w:rsidRPr="00CA0558" w:rsidRDefault="00CA0558" w:rsidP="00CA0558">
      <w:pPr>
        <w:ind w:left="0"/>
        <w:rPr>
          <w:lang w:val="vi-VN"/>
        </w:rPr>
      </w:pPr>
    </w:p>
    <w:p w14:paraId="12AED673" w14:textId="314B4628" w:rsidR="00CA0558" w:rsidRDefault="00CA0558" w:rsidP="00CA0558">
      <w:pPr>
        <w:pStyle w:val="Heading2"/>
      </w:pPr>
      <w:bookmarkStart w:id="111" w:name="_Toc77169588"/>
      <w:r w:rsidRPr="00CA0558">
        <w:t>View repair shop</w:t>
      </w:r>
      <w:bookmarkEnd w:id="111"/>
    </w:p>
    <w:p w14:paraId="2FCF4AB8" w14:textId="6EFA4597" w:rsidR="00CA0558" w:rsidRDefault="00CA0558" w:rsidP="00CA055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B7D7F28" wp14:editId="12F22821">
            <wp:extent cx="2531660" cy="196821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6468" cy="19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CA0558" w:rsidRPr="00CA0558" w14:paraId="43BDD013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0B6285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C33D8C1" w14:textId="3A030DC9" w:rsidR="00CA0558" w:rsidRDefault="00DE1886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-031</w:t>
            </w:r>
          </w:p>
          <w:p w14:paraId="2DF8FAE4" w14:textId="0CB1CDE1" w:rsidR="00DE1886" w:rsidRPr="00CA0558" w:rsidRDefault="00DE1886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CA0558" w:rsidRPr="00CA0558" w14:paraId="6DD4458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E43B2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F1C2" w14:textId="6B7D29FB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E1886">
              <w:rPr>
                <w:rFonts w:ascii="Calibri" w:eastAsia="Yu Mincho" w:hAnsi="Calibri"/>
                <w:sz w:val="22"/>
                <w:szCs w:val="22"/>
                <w:lang w:eastAsia="ja-JP"/>
              </w:rPr>
              <w:t>31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4D731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54D5" w14:textId="32CE3973" w:rsidR="00CA0558" w:rsidRPr="00CA0558" w:rsidRDefault="0022071A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CA0558" w:rsidRPr="00CA0558" w14:paraId="2C15EFA1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37CE15B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E1D4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 repair shop</w:t>
            </w:r>
          </w:p>
        </w:tc>
      </w:tr>
      <w:tr w:rsidR="00CA0558" w:rsidRPr="00CA0558" w14:paraId="02CBBE85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96CE3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25FA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CA0558" w:rsidRPr="00CA0558" w14:paraId="30D908CF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58A0A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8D4B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A4F5A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0CF9A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CA0558" w:rsidRPr="00CA0558" w14:paraId="17B5250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3BA1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087652A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3E4EA6A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A5BBBB7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5C3D4906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6275A73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view</w:t>
            </w:r>
            <w:r w:rsidRPr="00CA055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1EC5BD8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CA0558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2303BB8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 the “View” button.</w:t>
            </w:r>
          </w:p>
          <w:p w14:paraId="613E16B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5F94651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Repair shop's account must be activated.</w:t>
            </w:r>
          </w:p>
          <w:p w14:paraId="670B45E0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368481E9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147891D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CA055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707F1EBF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Admin can disable repair shop.</w:t>
            </w:r>
          </w:p>
          <w:p w14:paraId="57CB7015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2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00"/>
              <w:gridCol w:w="3775"/>
            </w:tblGrid>
            <w:tr w:rsidR="00CA0558" w:rsidRPr="00CA0558" w14:paraId="684AAD12" w14:textId="77777777" w:rsidTr="00D11B64">
              <w:tc>
                <w:tcPr>
                  <w:tcW w:w="1315" w:type="dxa"/>
                </w:tcPr>
                <w:p w14:paraId="3297C8A5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03F934D1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0A6BE55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CA0558" w:rsidRPr="00CA0558" w14:paraId="695C04FA" w14:textId="77777777" w:rsidTr="00D11B64">
              <w:tc>
                <w:tcPr>
                  <w:tcW w:w="1315" w:type="dxa"/>
                </w:tcPr>
                <w:p w14:paraId="13DE83A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5A6D57A9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Admin clicks the “View” button.</w:t>
                  </w:r>
                </w:p>
                <w:p w14:paraId="2FC8DED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481A906A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The screen will display information including:</w:t>
                  </w:r>
                </w:p>
                <w:p w14:paraId="3E22FAF7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name</w:t>
                  </w:r>
                </w:p>
                <w:p w14:paraId="5F02A20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-Repair shop owner name</w:t>
                  </w:r>
                </w:p>
                <w:p w14:paraId="030DFD1F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-Address</w:t>
                  </w:r>
                </w:p>
                <w:p w14:paraId="4AB4524C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-Image</w:t>
                  </w:r>
                </w:p>
                <w:p w14:paraId="02C604C2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-Location</w:t>
                  </w:r>
                </w:p>
                <w:p w14:paraId="01B1341D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-Create date</w:t>
                  </w:r>
                </w:p>
                <w:p w14:paraId="0628E168" w14:textId="77777777" w:rsidR="00CA0558" w:rsidRPr="00CA0558" w:rsidRDefault="00CA0558" w:rsidP="00CA0558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CA0558">
                    <w:rPr>
                      <w:sz w:val="22"/>
                      <w:szCs w:val="22"/>
                    </w:rPr>
                    <w:t>-Status</w:t>
                  </w:r>
                </w:p>
              </w:tc>
            </w:tr>
          </w:tbl>
          <w:p w14:paraId="0A37D7D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B60C1E8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9FB907C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2E2CF8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023FFF6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C36D7D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0F02DB0E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View repair shop generalize Manage repair shop.</w:t>
            </w:r>
          </w:p>
          <w:p w14:paraId="7B9A5604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AE2BE8D" w14:textId="77777777" w:rsidR="00CA0558" w:rsidRPr="00CA0558" w:rsidRDefault="00CA0558" w:rsidP="00CA055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CA0558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124C9643" w14:textId="77777777" w:rsidR="00CA0558" w:rsidRDefault="00CA0558" w:rsidP="00CA0558">
      <w:pPr>
        <w:rPr>
          <w:lang w:val="vi-VN"/>
        </w:rPr>
      </w:pPr>
    </w:p>
    <w:p w14:paraId="67CAFF37" w14:textId="289DFE6E" w:rsidR="00CA0558" w:rsidRDefault="00263F7C" w:rsidP="00CA0558">
      <w:pPr>
        <w:pStyle w:val="Heading2"/>
      </w:pPr>
      <w:bookmarkStart w:id="112" w:name="_Toc77169589"/>
      <w:r w:rsidRPr="00263F7C">
        <w:t>Disable repair shop</w:t>
      </w:r>
      <w:bookmarkEnd w:id="112"/>
    </w:p>
    <w:p w14:paraId="50368851" w14:textId="723F0C7A" w:rsidR="00263F7C" w:rsidRDefault="00263F7C" w:rsidP="00263F7C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C2CA742" wp14:editId="1035926D">
            <wp:extent cx="3623481" cy="13427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258" cy="13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527AF8BA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2274E20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3D9E5B4" w14:textId="0C8EF0DE" w:rsidR="006377F5" w:rsidRDefault="006377F5" w:rsidP="006377F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-032</w:t>
            </w:r>
          </w:p>
          <w:p w14:paraId="6DD2FE8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033F882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A4CB4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6C56D" w14:textId="4B97C02B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6377F5">
              <w:rPr>
                <w:rFonts w:ascii="Calibri" w:eastAsia="Yu Mincho" w:hAnsi="Calibri"/>
                <w:sz w:val="22"/>
                <w:szCs w:val="22"/>
                <w:lang w:eastAsia="ja-JP"/>
              </w:rPr>
              <w:t>32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A0924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8AA07" w14:textId="7E971EFC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788F7553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5780E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83ED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Disable repair shop </w:t>
            </w:r>
          </w:p>
        </w:tc>
      </w:tr>
      <w:tr w:rsidR="00263F7C" w:rsidRPr="00263F7C" w14:paraId="006D85A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94EC5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B6A6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263F7C" w:rsidRPr="00263F7C" w14:paraId="2A60AA7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4AD0CC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0994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94C30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A4E0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4F710E1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977EF4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6923F13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22E9336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6764E1C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disable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2435C14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3D4530B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disable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repair shop.</w:t>
            </w:r>
          </w:p>
          <w:p w14:paraId="226AA77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70A8131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 the “Disable” button.</w:t>
            </w:r>
          </w:p>
          <w:p w14:paraId="7AF056E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lastRenderedPageBreak/>
              <w:t>Preconditions:</w:t>
            </w:r>
          </w:p>
          <w:p w14:paraId="7142D32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Admin must view repair shop first.</w:t>
            </w:r>
          </w:p>
          <w:p w14:paraId="2BAA728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44F8814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C8471A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500842D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Success: Repair shop will be disabled.</w:t>
            </w:r>
          </w:p>
          <w:p w14:paraId="67F84C8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3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10"/>
              <w:gridCol w:w="3765"/>
            </w:tblGrid>
            <w:tr w:rsidR="00263F7C" w:rsidRPr="00263F7C" w14:paraId="366FF17C" w14:textId="77777777" w:rsidTr="00D11B64">
              <w:tc>
                <w:tcPr>
                  <w:tcW w:w="1315" w:type="dxa"/>
                </w:tcPr>
                <w:p w14:paraId="3B9BBF0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60FBC13C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35311142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46EF34CF" w14:textId="77777777" w:rsidTr="00D11B64">
              <w:tc>
                <w:tcPr>
                  <w:tcW w:w="1315" w:type="dxa"/>
                </w:tcPr>
                <w:p w14:paraId="7F8FFA16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517A083D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 the “Disable” button.</w:t>
                  </w:r>
                </w:p>
                <w:p w14:paraId="519AFBE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41BDB9E9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 Update the repair shop's status to inactive in the database.</w:t>
                  </w:r>
                </w:p>
                <w:p w14:paraId="2691EAF3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-The system will display the message: "Repair shop is disabled."</w:t>
                  </w:r>
                </w:p>
              </w:tc>
            </w:tr>
          </w:tbl>
          <w:p w14:paraId="61C9BC7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34F33B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07EAB5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768048F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327B876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805DD9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2412068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Disable repair shop extend View repair shop.</w:t>
            </w:r>
          </w:p>
          <w:p w14:paraId="62903BE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52562FB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77CE9CF4" w14:textId="3F36724E" w:rsidR="00263F7C" w:rsidRDefault="00263F7C" w:rsidP="00263F7C">
      <w:pPr>
        <w:rPr>
          <w:lang w:val="vi-VN"/>
        </w:rPr>
      </w:pPr>
    </w:p>
    <w:p w14:paraId="26CBEE08" w14:textId="1B2A0811" w:rsidR="00263F7C" w:rsidRDefault="00263F7C" w:rsidP="00263F7C">
      <w:pPr>
        <w:pStyle w:val="Heading2"/>
      </w:pPr>
      <w:bookmarkStart w:id="113" w:name="_Toc77169590"/>
      <w:r w:rsidRPr="00263F7C">
        <w:t>Get the list staff’s feedbacks</w:t>
      </w:r>
      <w:bookmarkEnd w:id="11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0C18EE07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3E84EB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5C263D3" w14:textId="7534BF08" w:rsidR="00DD1E75" w:rsidRDefault="00DD1E75" w:rsidP="00DD1E75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-033</w:t>
            </w:r>
          </w:p>
          <w:p w14:paraId="7805A85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21B1225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7027E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8C7CD" w14:textId="17A3B4ED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DD1E75">
              <w:rPr>
                <w:rFonts w:ascii="Calibri" w:eastAsia="Yu Mincho" w:hAnsi="Calibri"/>
                <w:sz w:val="22"/>
                <w:szCs w:val="22"/>
                <w:lang w:eastAsia="ja-JP"/>
              </w:rPr>
              <w:t>33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D5E45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4BA7" w14:textId="2C4D1D2C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6CBA50D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7FCAF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AFBC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Get the list staff’s feedbacks</w:t>
            </w:r>
          </w:p>
        </w:tc>
      </w:tr>
      <w:tr w:rsidR="00263F7C" w:rsidRPr="00263F7C" w14:paraId="77E6F57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BC4E0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9469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263F7C" w:rsidRPr="00263F7C" w14:paraId="71842D2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263967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608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767E5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9E07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77F41E9F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C55D2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0C928FB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6DA0E38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5046AAA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get the list staff’s feedbacks.</w:t>
            </w:r>
          </w:p>
          <w:p w14:paraId="420CDFF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2F9F6A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Admin can 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get the list staff’s feedbacks.</w:t>
            </w:r>
          </w:p>
          <w:p w14:paraId="4A7752C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5EAFA9C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141065E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422DE8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58BFF26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56C341F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1BC5A34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: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Admin can view staff's feedbacks.</w:t>
            </w:r>
          </w:p>
          <w:p w14:paraId="0816984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4"/>
              <w:tblW w:w="0" w:type="auto"/>
              <w:tblLook w:val="04A0" w:firstRow="1" w:lastRow="0" w:firstColumn="1" w:lastColumn="0" w:noHBand="0" w:noVBand="1"/>
            </w:tblPr>
            <w:tblGrid>
              <w:gridCol w:w="1277"/>
              <w:gridCol w:w="3702"/>
              <w:gridCol w:w="3771"/>
            </w:tblGrid>
            <w:tr w:rsidR="00263F7C" w:rsidRPr="00263F7C" w14:paraId="33B5C7F7" w14:textId="77777777" w:rsidTr="00D11B64">
              <w:tc>
                <w:tcPr>
                  <w:tcW w:w="1315" w:type="dxa"/>
                </w:tcPr>
                <w:p w14:paraId="65DC33A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4BB599E7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0DE1AC6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5CDB1C1C" w14:textId="77777777" w:rsidTr="00D11B64">
              <w:tc>
                <w:tcPr>
                  <w:tcW w:w="1315" w:type="dxa"/>
                </w:tcPr>
                <w:p w14:paraId="5FC524BF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291FA14F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D7C1915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The system will send all staff's feedbacks to the admin.</w:t>
                  </w:r>
                </w:p>
              </w:tc>
            </w:tr>
          </w:tbl>
          <w:p w14:paraId="5CD2441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98A67F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1DC256A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43821C4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7184B08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A7617B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6F78C97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7D6532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444075C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36843A9C" w14:textId="6B47C234" w:rsidR="00263F7C" w:rsidRDefault="00263F7C" w:rsidP="00263F7C">
      <w:pPr>
        <w:rPr>
          <w:lang w:val="vi-VN"/>
        </w:rPr>
      </w:pPr>
    </w:p>
    <w:p w14:paraId="3AF23C41" w14:textId="5D586701" w:rsidR="00263F7C" w:rsidRDefault="00263F7C" w:rsidP="00263F7C">
      <w:pPr>
        <w:pStyle w:val="Heading2"/>
      </w:pPr>
      <w:bookmarkStart w:id="114" w:name="_Toc77169591"/>
      <w:r w:rsidRPr="00263F7C">
        <w:lastRenderedPageBreak/>
        <w:t>View staff’s feedbacks</w:t>
      </w:r>
      <w:bookmarkEnd w:id="114"/>
    </w:p>
    <w:p w14:paraId="23746D87" w14:textId="39BD0220" w:rsidR="00263F7C" w:rsidRDefault="00263F7C" w:rsidP="00263F7C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49A5E1F" wp14:editId="57823877">
            <wp:extent cx="2784143" cy="231886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7800" cy="23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11D3E608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667680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27CE32EC" w14:textId="76AA64B9" w:rsidR="002E78DA" w:rsidRDefault="002E78DA" w:rsidP="002E78DA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-034</w:t>
            </w:r>
          </w:p>
          <w:p w14:paraId="77EE738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1E28A84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2C737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726D4" w14:textId="7326AB1E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2E78DA">
              <w:rPr>
                <w:rFonts w:ascii="Calibri" w:eastAsia="Yu Mincho" w:hAnsi="Calibri"/>
                <w:sz w:val="22"/>
                <w:szCs w:val="22"/>
                <w:lang w:eastAsia="ja-JP"/>
              </w:rPr>
              <w:t>34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79512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A4F15" w14:textId="35FF1BC0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30C3DC5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CC88D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B03F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View staff’s feedbacks</w:t>
            </w:r>
          </w:p>
        </w:tc>
      </w:tr>
      <w:tr w:rsidR="00263F7C" w:rsidRPr="00263F7C" w14:paraId="241FE0F6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9E07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5C2D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263F7C" w:rsidRPr="00263F7C" w14:paraId="6DCFAAE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05FBC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90D4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9E828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6D6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2385524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DCB55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824A3E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30B035E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73108AE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view staff’s feedbacks.</w:t>
            </w:r>
          </w:p>
          <w:p w14:paraId="5CAD8B4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8C5B24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 can view staff’s feedbacks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.</w:t>
            </w:r>
          </w:p>
          <w:p w14:paraId="23546B0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789B290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“View feedback” button.</w:t>
            </w:r>
          </w:p>
          <w:p w14:paraId="7382264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6303036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05A6544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The user must have a stable network connection.</w:t>
            </w:r>
          </w:p>
          <w:p w14:paraId="58FBAA5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49C2AC30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: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Admin can view customer in that feedback.</w:t>
            </w:r>
          </w:p>
          <w:p w14:paraId="4C548C7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5"/>
              <w:tblW w:w="0" w:type="auto"/>
              <w:tblLook w:val="04A0" w:firstRow="1" w:lastRow="0" w:firstColumn="1" w:lastColumn="0" w:noHBand="0" w:noVBand="1"/>
            </w:tblPr>
            <w:tblGrid>
              <w:gridCol w:w="1273"/>
              <w:gridCol w:w="3708"/>
              <w:gridCol w:w="3769"/>
            </w:tblGrid>
            <w:tr w:rsidR="00263F7C" w:rsidRPr="00263F7C" w14:paraId="717E5D1F" w14:textId="77777777" w:rsidTr="00D11B64">
              <w:tc>
                <w:tcPr>
                  <w:tcW w:w="1315" w:type="dxa"/>
                </w:tcPr>
                <w:p w14:paraId="629CD78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3605B91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499F5F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1E9001F3" w14:textId="77777777" w:rsidTr="00D11B64">
              <w:tc>
                <w:tcPr>
                  <w:tcW w:w="1315" w:type="dxa"/>
                </w:tcPr>
                <w:p w14:paraId="17C75E48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5678B8E9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the</w:t>
                  </w:r>
                  <w:r w:rsidRPr="00263F7C">
                    <w:rPr>
                      <w:sz w:val="22"/>
                      <w:szCs w:val="22"/>
                    </w:rPr>
                    <w:t xml:space="preserve"> “View feedback” button.</w:t>
                  </w:r>
                </w:p>
                <w:p w14:paraId="705AAAC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61571A0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The screen will display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information about</w:t>
                  </w:r>
                  <w:r w:rsidRPr="00263F7C">
                    <w:rPr>
                      <w:sz w:val="22"/>
                      <w:szCs w:val="22"/>
                    </w:rPr>
                    <w:t xml:space="preserve"> a list of staff's feedbacks including:</w:t>
                  </w:r>
                </w:p>
                <w:p w14:paraId="658DF76C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-Staff name</w:t>
                  </w:r>
                </w:p>
                <w:p w14:paraId="1259E0A0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-Customer name</w:t>
                  </w:r>
                </w:p>
                <w:p w14:paraId="1D0B0D4E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-Description</w:t>
                  </w:r>
                </w:p>
                <w:p w14:paraId="4C0A1F22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-Image</w:t>
                  </w:r>
                </w:p>
                <w:p w14:paraId="3B59453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263F7C">
                    <w:rPr>
                      <w:sz w:val="22"/>
                      <w:szCs w:val="22"/>
                      <w:lang w:val="vi-VN"/>
                    </w:rPr>
                    <w:t>+View customer: button</w:t>
                  </w:r>
                </w:p>
                <w:p w14:paraId="6AC18EC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263F7C">
                    <w:rPr>
                      <w:sz w:val="22"/>
                      <w:szCs w:val="22"/>
                      <w:lang w:val="vi-VN"/>
                    </w:rPr>
                    <w:t>[Exception 1]</w:t>
                  </w:r>
                </w:p>
              </w:tc>
            </w:tr>
          </w:tbl>
          <w:p w14:paraId="15A798F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9A37BA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6FCC1D5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/A</w:t>
            </w:r>
          </w:p>
          <w:p w14:paraId="048EAB1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tbl>
            <w:tblPr>
              <w:tblStyle w:val="TableGrid35"/>
              <w:tblW w:w="0" w:type="auto"/>
              <w:tblLook w:val="04A0" w:firstRow="1" w:lastRow="0" w:firstColumn="1" w:lastColumn="0" w:noHBand="0" w:noVBand="1"/>
            </w:tblPr>
            <w:tblGrid>
              <w:gridCol w:w="1275"/>
              <w:gridCol w:w="3710"/>
              <w:gridCol w:w="3765"/>
            </w:tblGrid>
            <w:tr w:rsidR="00263F7C" w:rsidRPr="00263F7C" w14:paraId="460E1631" w14:textId="77777777" w:rsidTr="00D11B64">
              <w:tc>
                <w:tcPr>
                  <w:tcW w:w="1315" w:type="dxa"/>
                </w:tcPr>
                <w:p w14:paraId="7046370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50BA88D9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1F20BD62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00C11BE5" w14:textId="77777777" w:rsidTr="00D11B64">
              <w:tc>
                <w:tcPr>
                  <w:tcW w:w="1315" w:type="dxa"/>
                </w:tcPr>
                <w:p w14:paraId="25763B7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43D4A3D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 “View feedback” button.</w:t>
                  </w:r>
                </w:p>
                <w:p w14:paraId="4F9D635D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63F9C9D7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The system will display the message: "Empty!!!" when there is no staff's feedback to display.</w:t>
                  </w:r>
                </w:p>
              </w:tc>
            </w:tr>
          </w:tbl>
          <w:p w14:paraId="0B57CB0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421587A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4F02773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View staff’s feedbacks extend Get the list staff’s feedbacks.</w:t>
            </w:r>
          </w:p>
          <w:p w14:paraId="2CA42AB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3108392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230757C0" w14:textId="77777777" w:rsidR="00263F7C" w:rsidRPr="00263F7C" w:rsidRDefault="00263F7C" w:rsidP="00263F7C">
      <w:pPr>
        <w:rPr>
          <w:lang w:val="vi-VN"/>
        </w:rPr>
      </w:pPr>
    </w:p>
    <w:p w14:paraId="0EA9BF29" w14:textId="07570FCD" w:rsidR="00263F7C" w:rsidRDefault="00263F7C" w:rsidP="00263F7C">
      <w:pPr>
        <w:pStyle w:val="Heading2"/>
      </w:pPr>
      <w:bookmarkStart w:id="115" w:name="_Toc77169592"/>
      <w:r w:rsidRPr="00263F7C">
        <w:lastRenderedPageBreak/>
        <w:t>View customer</w:t>
      </w:r>
      <w:bookmarkEnd w:id="115"/>
    </w:p>
    <w:p w14:paraId="2D550679" w14:textId="12B50704" w:rsidR="00263F7C" w:rsidRDefault="00263F7C" w:rsidP="00263F7C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918D8BF" wp14:editId="28E5CB4D">
            <wp:extent cx="5715000" cy="1386620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6AA6E672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A510F4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0B3D22D3" w14:textId="0073C4AC" w:rsidR="00A05D64" w:rsidRDefault="00A05D64" w:rsidP="00A05D6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-035</w:t>
            </w:r>
          </w:p>
          <w:p w14:paraId="6E0255E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310B5F4C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E387B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662D" w14:textId="34F449A8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A05D64">
              <w:rPr>
                <w:rFonts w:ascii="Calibri" w:eastAsia="Yu Mincho" w:hAnsi="Calibri"/>
                <w:sz w:val="22"/>
                <w:szCs w:val="22"/>
                <w:lang w:eastAsia="ja-JP"/>
              </w:rPr>
              <w:t>35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EBCA9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85255" w14:textId="37BC9EF2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47F3EB5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53A6F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9796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View customer</w:t>
            </w:r>
          </w:p>
        </w:tc>
      </w:tr>
      <w:tr w:rsidR="00263F7C" w:rsidRPr="00263F7C" w14:paraId="7192B75A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9850E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A82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263F7C" w:rsidRPr="00263F7C" w14:paraId="32BF103B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90EED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7340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03B16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AAE5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03FDFAF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6DE6BF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7DE1D0D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5B1541E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598D787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view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customer.</w:t>
            </w:r>
          </w:p>
          <w:p w14:paraId="2352F5E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40B13B4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 can view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customer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.</w:t>
            </w:r>
          </w:p>
          <w:p w14:paraId="6A3BAC6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0E52635C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 the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“View customer” button.</w:t>
            </w:r>
          </w:p>
          <w:p w14:paraId="09BA75C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5144ECFE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5C44B1B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Admin must view staff’s feedbacks first.</w:t>
            </w:r>
          </w:p>
          <w:p w14:paraId="5263042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3BA37FB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0A66B19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lastRenderedPageBreak/>
              <w:t>Success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: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Admin can disable customer.</w:t>
            </w:r>
          </w:p>
          <w:p w14:paraId="20B7FD9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6"/>
              <w:tblW w:w="0" w:type="auto"/>
              <w:tblLook w:val="04A0" w:firstRow="1" w:lastRow="0" w:firstColumn="1" w:lastColumn="0" w:noHBand="0" w:noVBand="1"/>
            </w:tblPr>
            <w:tblGrid>
              <w:gridCol w:w="1273"/>
              <w:gridCol w:w="3709"/>
              <w:gridCol w:w="3768"/>
            </w:tblGrid>
            <w:tr w:rsidR="00263F7C" w:rsidRPr="00263F7C" w14:paraId="64B3D753" w14:textId="77777777" w:rsidTr="00D11B64">
              <w:tc>
                <w:tcPr>
                  <w:tcW w:w="1315" w:type="dxa"/>
                </w:tcPr>
                <w:p w14:paraId="4D878C5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6420290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40D273DE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6A3C6775" w14:textId="77777777" w:rsidTr="00D11B64">
              <w:tc>
                <w:tcPr>
                  <w:tcW w:w="1315" w:type="dxa"/>
                </w:tcPr>
                <w:p w14:paraId="62587686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76C7D7AE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the</w:t>
                  </w:r>
                  <w:r w:rsidRPr="00263F7C">
                    <w:rPr>
                      <w:sz w:val="22"/>
                      <w:szCs w:val="22"/>
                    </w:rPr>
                    <w:t xml:space="preserve"> “View customer” button.</w:t>
                  </w:r>
                </w:p>
                <w:p w14:paraId="6BAA28B7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79E8F415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The screen will display customer information including:</w:t>
                  </w:r>
                </w:p>
                <w:p w14:paraId="78E8B05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-Customer name</w:t>
                  </w:r>
                </w:p>
                <w:p w14:paraId="11C26E1A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-Image</w:t>
                  </w:r>
                </w:p>
                <w:p w14:paraId="6B06833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-Address</w:t>
                  </w:r>
                </w:p>
                <w:p w14:paraId="73E5599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-Email</w:t>
                  </w:r>
                </w:p>
                <w:p w14:paraId="40AA796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-Phone number</w:t>
                  </w:r>
                </w:p>
                <w:p w14:paraId="66FF4664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263F7C">
                    <w:rPr>
                      <w:sz w:val="22"/>
                      <w:szCs w:val="22"/>
                      <w:lang w:val="vi-VN"/>
                    </w:rPr>
                    <w:t>+Disable: button</w:t>
                  </w:r>
                </w:p>
              </w:tc>
            </w:tr>
          </w:tbl>
          <w:p w14:paraId="2A59DA6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541BA42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4374B7F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6FC1819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D95BDB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/A</w:t>
            </w:r>
          </w:p>
          <w:p w14:paraId="249D294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3C4510A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View customer extend View staff’s feedbacks.</w:t>
            </w:r>
          </w:p>
          <w:p w14:paraId="409D000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21613A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45DAE737" w14:textId="77777777" w:rsidR="00263F7C" w:rsidRDefault="00263F7C" w:rsidP="00263F7C">
      <w:pPr>
        <w:rPr>
          <w:lang w:val="vi-VN"/>
        </w:rPr>
      </w:pPr>
    </w:p>
    <w:p w14:paraId="7621CCA7" w14:textId="7F46B602" w:rsidR="00263F7C" w:rsidRDefault="00263F7C" w:rsidP="00263F7C">
      <w:pPr>
        <w:pStyle w:val="Heading2"/>
      </w:pPr>
      <w:bookmarkStart w:id="116" w:name="_Toc77169593"/>
      <w:r w:rsidRPr="00263F7C">
        <w:t>Disable customer</w:t>
      </w:r>
      <w:bookmarkEnd w:id="116"/>
    </w:p>
    <w:p w14:paraId="32207FE2" w14:textId="3A4ECBC1" w:rsidR="00263F7C" w:rsidRDefault="00263F7C" w:rsidP="00263F7C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7E5CC73" wp14:editId="505DD204">
            <wp:extent cx="5139086" cy="1289713"/>
            <wp:effectExtent l="0" t="0" r="444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6172" cy="12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2"/>
        <w:gridCol w:w="2452"/>
        <w:gridCol w:w="1145"/>
        <w:gridCol w:w="759"/>
        <w:gridCol w:w="2132"/>
      </w:tblGrid>
      <w:tr w:rsidR="00263F7C" w:rsidRPr="00263F7C" w14:paraId="3E094D22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705B3F4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782FB5B2" w14:textId="6A4237BB" w:rsidR="00A66D97" w:rsidRDefault="00A66D97" w:rsidP="00A66D9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-036</w:t>
            </w:r>
          </w:p>
          <w:p w14:paraId="2E56410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</w:tr>
      <w:tr w:rsidR="00263F7C" w:rsidRPr="00263F7C" w14:paraId="360D5678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E0F5E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95FB" w14:textId="6A9E52BD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A66D97">
              <w:rPr>
                <w:rFonts w:ascii="Calibri" w:eastAsia="Yu Mincho" w:hAnsi="Calibri"/>
                <w:sz w:val="22"/>
                <w:szCs w:val="22"/>
                <w:lang w:eastAsia="ja-JP"/>
              </w:rPr>
              <w:t>36</w:t>
            </w:r>
          </w:p>
        </w:tc>
        <w:tc>
          <w:tcPr>
            <w:tcW w:w="10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F489B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Version</w:t>
            </w:r>
          </w:p>
        </w:tc>
        <w:tc>
          <w:tcPr>
            <w:tcW w:w="11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3E88E" w14:textId="2F613A05" w:rsidR="00263F7C" w:rsidRPr="00263F7C" w:rsidRDefault="0022071A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63F7C" w:rsidRPr="00263F7C" w14:paraId="1D392F6E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8BB0CF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E261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Disable customer</w:t>
            </w:r>
          </w:p>
        </w:tc>
      </w:tr>
      <w:tr w:rsidR="00263F7C" w:rsidRPr="00263F7C" w14:paraId="453066B4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DD636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B5B76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Huynh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Khanh</w:t>
            </w:r>
            <w:proofErr w:type="spellEnd"/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Tram</w:t>
            </w:r>
          </w:p>
        </w:tc>
      </w:tr>
      <w:tr w:rsidR="00263F7C" w:rsidRPr="00263F7C" w14:paraId="25CED0A7" w14:textId="77777777" w:rsidTr="00D11B6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E0E10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4C67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28/06/2021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DFB59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6A90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263F7C" w:rsidRPr="00263F7C" w14:paraId="7A0ECA81" w14:textId="77777777" w:rsidTr="00D11B6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A27541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Actor:</w:t>
            </w:r>
          </w:p>
          <w:p w14:paraId="21D28DE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</w:t>
            </w:r>
          </w:p>
          <w:p w14:paraId="259B186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Summary:</w:t>
            </w:r>
          </w:p>
          <w:p w14:paraId="4A03414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This function allows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admin to disable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customer.</w:t>
            </w:r>
          </w:p>
          <w:p w14:paraId="79EC9DF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Goal:</w:t>
            </w:r>
          </w:p>
          <w:p w14:paraId="057587D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Admin can disable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customer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.</w:t>
            </w:r>
          </w:p>
          <w:p w14:paraId="08E82A7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u w:val="single"/>
                <w:lang w:eastAsia="ja-JP"/>
              </w:rPr>
              <w:t>Triggers</w:t>
            </w:r>
            <w:r w:rsidRPr="00263F7C">
              <w:rPr>
                <w:rFonts w:ascii="Calibri" w:eastAsia="Yu Mincho" w:hAnsi="Calibri"/>
                <w:i/>
                <w:sz w:val="22"/>
                <w:szCs w:val="22"/>
                <w:lang w:eastAsia="ja-JP"/>
              </w:rPr>
              <w:tab/>
            </w:r>
          </w:p>
          <w:p w14:paraId="4DB2641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When admin clicks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“Disable” button.</w:t>
            </w:r>
          </w:p>
          <w:p w14:paraId="4FB66AB2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Preconditions:</w:t>
            </w:r>
          </w:p>
          <w:p w14:paraId="24280C2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login to the system as admin.</w:t>
            </w:r>
          </w:p>
          <w:p w14:paraId="2F67E83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Admin must view staff’s feedbacks and view customer first.</w:t>
            </w:r>
          </w:p>
          <w:p w14:paraId="4043BBC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The user must have a stable network connection.</w:t>
            </w:r>
          </w:p>
          <w:p w14:paraId="0188880F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Post</w:t>
            </w:r>
            <w:r w:rsidRPr="00263F7C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 </w:t>
            </w: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Conditions:</w:t>
            </w:r>
          </w:p>
          <w:p w14:paraId="6DD86018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>Success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val="vi-VN" w:eastAsia="ja-JP"/>
              </w:rPr>
              <w:t>:</w:t>
            </w:r>
            <w:r w:rsidRPr="00263F7C">
              <w:rPr>
                <w:rFonts w:ascii="Calibri" w:eastAsia="Yu Mincho" w:hAnsi="Calibri"/>
                <w:bCs/>
                <w:sz w:val="22"/>
                <w:szCs w:val="22"/>
                <w:lang w:eastAsia="ja-JP"/>
              </w:rPr>
              <w:t xml:space="preserve"> That customer's account will be disabled.</w:t>
            </w:r>
          </w:p>
          <w:p w14:paraId="20EB5ED9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Main Success Scenario:</w:t>
            </w:r>
          </w:p>
          <w:tbl>
            <w:tblPr>
              <w:tblStyle w:val="TableGrid37"/>
              <w:tblW w:w="0" w:type="auto"/>
              <w:tblLook w:val="04A0" w:firstRow="1" w:lastRow="0" w:firstColumn="1" w:lastColumn="0" w:noHBand="0" w:noVBand="1"/>
            </w:tblPr>
            <w:tblGrid>
              <w:gridCol w:w="1274"/>
              <w:gridCol w:w="3706"/>
              <w:gridCol w:w="3770"/>
            </w:tblGrid>
            <w:tr w:rsidR="00263F7C" w:rsidRPr="00263F7C" w14:paraId="6E48D200" w14:textId="77777777" w:rsidTr="00D11B64">
              <w:tc>
                <w:tcPr>
                  <w:tcW w:w="1315" w:type="dxa"/>
                </w:tcPr>
                <w:p w14:paraId="00A28008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870" w:type="dxa"/>
                </w:tcPr>
                <w:p w14:paraId="7516542C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3925" w:type="dxa"/>
                </w:tcPr>
                <w:p w14:paraId="74A80EB3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263F7C" w:rsidRPr="00263F7C" w14:paraId="254B799B" w14:textId="77777777" w:rsidTr="00D11B64">
              <w:tc>
                <w:tcPr>
                  <w:tcW w:w="1315" w:type="dxa"/>
                </w:tcPr>
                <w:p w14:paraId="7AAD3645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14:paraId="6207E109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Admin clicks the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</w:t>
                  </w:r>
                  <w:r w:rsidRPr="00263F7C">
                    <w:rPr>
                      <w:sz w:val="22"/>
                      <w:szCs w:val="22"/>
                    </w:rPr>
                    <w:t>“Disable” button.</w:t>
                  </w:r>
                </w:p>
                <w:p w14:paraId="63510CBB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925" w:type="dxa"/>
                </w:tcPr>
                <w:p w14:paraId="37624271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</w:rPr>
                    <w:t>- Update the</w:t>
                  </w:r>
                  <w:r w:rsidRPr="00263F7C">
                    <w:rPr>
                      <w:sz w:val="22"/>
                      <w:szCs w:val="22"/>
                      <w:lang w:val="vi-VN"/>
                    </w:rPr>
                    <w:t xml:space="preserve"> customer</w:t>
                  </w:r>
                  <w:r w:rsidRPr="00263F7C">
                    <w:rPr>
                      <w:sz w:val="22"/>
                      <w:szCs w:val="22"/>
                    </w:rPr>
                    <w:t>'s status to inactive in the database.</w:t>
                  </w:r>
                </w:p>
                <w:p w14:paraId="4F9BC117" w14:textId="77777777" w:rsidR="00263F7C" w:rsidRPr="00263F7C" w:rsidRDefault="00263F7C" w:rsidP="00263F7C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263F7C">
                    <w:rPr>
                      <w:sz w:val="22"/>
                      <w:szCs w:val="22"/>
                      <w:lang w:val="vi-VN"/>
                    </w:rPr>
                    <w:t>-</w:t>
                  </w:r>
                  <w:r w:rsidRPr="00263F7C">
                    <w:rPr>
                      <w:sz w:val="22"/>
                      <w:szCs w:val="22"/>
                    </w:rPr>
                    <w:t>The system will display the message: "Customer has been successfully disabled."</w:t>
                  </w:r>
                </w:p>
              </w:tc>
            </w:tr>
          </w:tbl>
          <w:p w14:paraId="5B84F883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  <w:p w14:paraId="173EA531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Alternative Scenario: </w:t>
            </w:r>
          </w:p>
          <w:p w14:paraId="5953F5FB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  <w:p w14:paraId="05108C55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Exceptions:</w:t>
            </w:r>
          </w:p>
          <w:p w14:paraId="66E44CCD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N</w:t>
            </w:r>
            <w:r w:rsidRPr="00263F7C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/A</w:t>
            </w:r>
          </w:p>
          <w:p w14:paraId="5F634FF4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 xml:space="preserve">Relationships: </w:t>
            </w:r>
          </w:p>
          <w:p w14:paraId="7FFF2AA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Disable customer extend View customer.</w:t>
            </w:r>
          </w:p>
          <w:p w14:paraId="7B14B297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b/>
                <w:bCs/>
                <w:sz w:val="22"/>
                <w:szCs w:val="22"/>
                <w:lang w:eastAsia="ja-JP"/>
              </w:rPr>
              <w:t>Business Rules:</w:t>
            </w:r>
          </w:p>
          <w:p w14:paraId="64144E5A" w14:textId="77777777" w:rsidR="00263F7C" w:rsidRPr="00263F7C" w:rsidRDefault="00263F7C" w:rsidP="00263F7C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63F7C">
              <w:rPr>
                <w:rFonts w:ascii="Calibri" w:eastAsia="Yu Mincho" w:hAnsi="Calibri"/>
                <w:sz w:val="22"/>
                <w:szCs w:val="22"/>
                <w:lang w:eastAsia="ja-JP"/>
              </w:rPr>
              <w:t>N/A</w:t>
            </w:r>
          </w:p>
        </w:tc>
      </w:tr>
    </w:tbl>
    <w:p w14:paraId="7BEB7EF4" w14:textId="77777777" w:rsidR="00263F7C" w:rsidRPr="00263F7C" w:rsidRDefault="00263F7C" w:rsidP="00263F7C">
      <w:pPr>
        <w:rPr>
          <w:lang w:val="vi-VN"/>
        </w:rPr>
      </w:pPr>
    </w:p>
    <w:p w14:paraId="4B72F9AC" w14:textId="159D62C7" w:rsidR="00263F7C" w:rsidRDefault="006B1811" w:rsidP="00263F7C">
      <w:pPr>
        <w:pStyle w:val="Heading2"/>
      </w:pPr>
      <w:bookmarkStart w:id="117" w:name="_Toc77169594"/>
      <w:r>
        <w:t>Register an account</w:t>
      </w:r>
      <w:bookmarkEnd w:id="117"/>
    </w:p>
    <w:p w14:paraId="5E734DB6" w14:textId="77777777" w:rsidR="00E3743A" w:rsidRDefault="00542C1A" w:rsidP="00542C1A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7B72355" wp14:editId="7DC02450">
            <wp:extent cx="4524233" cy="915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2757" cy="9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A1A1" w14:textId="6F7B0B74" w:rsidR="00542C1A" w:rsidRDefault="00542C1A" w:rsidP="00542C1A">
      <w:pPr>
        <w:rPr>
          <w:lang w:val="vi-VN"/>
        </w:rPr>
      </w:pPr>
    </w:p>
    <w:tbl>
      <w:tblPr>
        <w:tblpPr w:leftFromText="187" w:rightFromText="187" w:horzAnchor="margin" w:tblpXSpec="center" w:tblpY="692"/>
        <w:tblOverlap w:val="never"/>
        <w:tblW w:w="9980" w:type="dxa"/>
        <w:shd w:val="clear" w:color="auto" w:fill="FFFFFF"/>
        <w:tblLook w:val="04A0" w:firstRow="1" w:lastRow="0" w:firstColumn="1" w:lastColumn="0" w:noHBand="0" w:noVBand="1"/>
      </w:tblPr>
      <w:tblGrid>
        <w:gridCol w:w="1700"/>
        <w:gridCol w:w="2719"/>
        <w:gridCol w:w="3025"/>
        <w:gridCol w:w="2536"/>
      </w:tblGrid>
      <w:tr w:rsidR="00955DE4" w:rsidRPr="00955DE4" w14:paraId="7F12BF90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DF29A36" w14:textId="320DDBCD" w:rsidR="00955DE4" w:rsidRPr="00955DE4" w:rsidRDefault="000145B3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-037</w:t>
            </w:r>
          </w:p>
        </w:tc>
      </w:tr>
      <w:tr w:rsidR="00955DE4" w:rsidRPr="00955DE4" w14:paraId="3B5D9457" w14:textId="77777777" w:rsidTr="00955DE4">
        <w:trPr>
          <w:trHeight w:val="467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D4BEF2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521632F" w14:textId="34599C7C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UC0</w:t>
            </w:r>
            <w:r w:rsidR="000145B3">
              <w:rPr>
                <w:rFonts w:ascii="Calibri" w:eastAsia="Yu Mincho" w:hAnsi="Calibri"/>
                <w:sz w:val="22"/>
                <w:szCs w:val="22"/>
                <w:lang w:eastAsia="ja-JP"/>
              </w:rPr>
              <w:t>37</w:t>
            </w:r>
          </w:p>
        </w:tc>
        <w:tc>
          <w:tcPr>
            <w:tcW w:w="30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CE6E3A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253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0B7845C" w14:textId="6EAFB3DA" w:rsidR="00955DE4" w:rsidRPr="00955DE4" w:rsidRDefault="0022071A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55DE4" w:rsidRPr="00955DE4" w14:paraId="6CC65000" w14:textId="77777777" w:rsidTr="00955DE4">
        <w:trPr>
          <w:trHeight w:val="404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0109C0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83FA5B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Register account</w:t>
            </w:r>
          </w:p>
        </w:tc>
      </w:tr>
      <w:tr w:rsidR="00955DE4" w:rsidRPr="00955DE4" w14:paraId="3C82F7C4" w14:textId="77777777" w:rsidTr="00955DE4">
        <w:trPr>
          <w:trHeight w:val="300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EF7F20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90C00A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955DE4" w:rsidRPr="00955DE4" w14:paraId="659C55A9" w14:textId="77777777" w:rsidTr="00955DE4">
        <w:trPr>
          <w:trHeight w:val="300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767EAE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8AB6B7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30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345D1D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253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8905F1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955DE4" w:rsidRPr="00955DE4" w14:paraId="5CE20401" w14:textId="77777777" w:rsidTr="00955DE4">
        <w:trPr>
          <w:trHeight w:val="3435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98F149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This use case allows guests to register an account to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system.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Guest can register an account to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system.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touches the “Register Account”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</w:p>
          <w:p w14:paraId="41163A7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must have an internet connection.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Success: Guess register an account to the system </w:t>
            </w:r>
            <w:proofErr w:type="spellStart"/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su</w:t>
            </w:r>
            <w:proofErr w:type="spellEnd"/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ccessfully.</w:t>
            </w:r>
          </w:p>
          <w:p w14:paraId="0CCE2EB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Fail: The system shows the error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5E4546CA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5C0940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7FC699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96BF93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65D96088" w14:textId="77777777" w:rsidTr="00955DE4">
        <w:trPr>
          <w:trHeight w:val="1372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2B9A4F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6FACC6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Guest choose “Register account”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  <w:p w14:paraId="1E7FA2F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19BD5F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screen will show registration information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726D3934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Name: textbox, required</w:t>
            </w:r>
          </w:p>
          <w:p w14:paraId="6338681D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Telephone Number: textbox, required</w:t>
            </w:r>
          </w:p>
          <w:p w14:paraId="05FF13DB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Address: textbox, required</w:t>
            </w:r>
          </w:p>
          <w:p w14:paraId="25A95A94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Email: textbox, required</w:t>
            </w:r>
          </w:p>
          <w:p w14:paraId="6D04A512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Password: textbox, required</w:t>
            </w:r>
          </w:p>
          <w:p w14:paraId="663DA46A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t>Image: camera image</w:t>
            </w:r>
            <w:r w:rsidRPr="00955DE4"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  <w:br/>
            </w:r>
          </w:p>
        </w:tc>
      </w:tr>
      <w:tr w:rsidR="00955DE4" w:rsidRPr="00955DE4" w14:paraId="39F6EED2" w14:textId="77777777" w:rsidTr="00955DE4">
        <w:trPr>
          <w:trHeight w:val="1164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F591C1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896B02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Guest press the “Submit”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7F0012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will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validate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data:</w:t>
            </w:r>
          </w:p>
          <w:p w14:paraId="5D686E0F" w14:textId="3C63BF8F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Exception[1,2,</w:t>
            </w:r>
            <w:r w:rsidR="0032597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3,4,5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]</w:t>
            </w:r>
          </w:p>
          <w:p w14:paraId="0A53273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Insert a new guest account into the</w:t>
            </w:r>
          </w:p>
          <w:p w14:paraId="3313524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database.</w:t>
            </w:r>
          </w:p>
          <w:p w14:paraId="0749231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-Show a message ”Register successfully”.</w:t>
            </w:r>
          </w:p>
          <w:p w14:paraId="1BD448B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</w:p>
        </w:tc>
      </w:tr>
      <w:tr w:rsidR="00955DE4" w:rsidRPr="00955DE4" w14:paraId="72A917BE" w14:textId="77777777" w:rsidTr="00955DE4">
        <w:trPr>
          <w:trHeight w:val="466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134D3A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Alternative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 N/A</w:t>
            </w:r>
          </w:p>
        </w:tc>
      </w:tr>
      <w:tr w:rsidR="00955DE4" w:rsidRPr="00955DE4" w14:paraId="23AA2B8C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C00BEF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5495A4A4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2556756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16A210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F824B7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1D0C73C8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D9F8F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30662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"Staff's Name" is between 8 and 20 characters.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CBEB3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the "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Staff's name must be greater than 8 and less than 20 characters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4FD712E0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C2735C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050A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”Phone” is 10 numbers.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B24A3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Phone is 10 numbers and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starts with [+84]"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577C6A3F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FBF9D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D48A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"Password" is not between 7 to 20.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C8554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Password must be greater than 7 and less than 20 characters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..</w:t>
            </w:r>
          </w:p>
        </w:tc>
      </w:tr>
      <w:tr w:rsidR="00372E1E" w:rsidRPr="00955DE4" w14:paraId="144A4F49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1781F4" w14:textId="20B013E0" w:rsidR="00372E1E" w:rsidRPr="00955DE4" w:rsidRDefault="00372E1E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13726" w14:textId="7AABEA61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length of “Email” is over 30 </w:t>
            </w:r>
            <w:r w:rsidRPr="00372E1E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characters.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D678C" w14:textId="6E676AE1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Show error message: “You can only enter the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email 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up to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0 characters”.</w:t>
            </w:r>
          </w:p>
        </w:tc>
      </w:tr>
      <w:tr w:rsidR="00372E1E" w:rsidRPr="00955DE4" w14:paraId="5BC9C6A1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8A8E6B" w14:textId="13BD876D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5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869388" w14:textId="33A2A6B1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length of “Address” is over 50 </w:t>
            </w:r>
            <w:r w:rsidRPr="00372E1E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characters.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D6C17E" w14:textId="7E0833C5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Show error message: “You can only enter the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address 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up to 50 characters”.</w:t>
            </w:r>
          </w:p>
        </w:tc>
      </w:tr>
      <w:tr w:rsidR="00372E1E" w:rsidRPr="00955DE4" w14:paraId="61D8911F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B04CA7A" w14:textId="77777777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 N/A</w:t>
            </w:r>
          </w:p>
        </w:tc>
      </w:tr>
      <w:tr w:rsidR="00372E1E" w:rsidRPr="00955DE4" w14:paraId="0B963E16" w14:textId="77777777" w:rsidTr="00955DE4">
        <w:trPr>
          <w:trHeight w:val="1728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C443431" w14:textId="77777777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 Rules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Password is encrypted before being sent to the system.</w:t>
            </w:r>
          </w:p>
          <w:p w14:paraId="6F932526" w14:textId="77777777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When a Guest clicks the ”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Submit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” button:</w:t>
            </w:r>
          </w:p>
          <w:p w14:paraId="7B050B7A" w14:textId="77777777" w:rsidR="00372E1E" w:rsidRPr="00955DE4" w:rsidRDefault="00372E1E" w:rsidP="00372E1E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+  A new customer/repairer account will be created in the system with the input information.</w:t>
            </w:r>
          </w:p>
        </w:tc>
      </w:tr>
    </w:tbl>
    <w:p w14:paraId="7CC79B2F" w14:textId="77777777" w:rsidR="00542C1A" w:rsidRPr="00542C1A" w:rsidRDefault="00542C1A" w:rsidP="00955DE4">
      <w:pPr>
        <w:ind w:left="0"/>
        <w:rPr>
          <w:lang w:val="vi-VN"/>
        </w:rPr>
      </w:pPr>
    </w:p>
    <w:p w14:paraId="20D1E572" w14:textId="5AB61D94" w:rsidR="00542C1A" w:rsidRDefault="00955DE4" w:rsidP="00542C1A">
      <w:pPr>
        <w:pStyle w:val="Heading2"/>
      </w:pPr>
      <w:bookmarkStart w:id="118" w:name="_Toc77169595"/>
      <w:r w:rsidRPr="00955DE4">
        <w:t>Register Bike</w:t>
      </w:r>
      <w:bookmarkEnd w:id="118"/>
    </w:p>
    <w:p w14:paraId="179990D5" w14:textId="4543743D" w:rsidR="00955DE4" w:rsidRDefault="00955DE4" w:rsidP="00955DE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35BC1BD" wp14:editId="3880EE51">
            <wp:extent cx="4417621" cy="110795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2585" cy="111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7" w:rightFromText="187" w:horzAnchor="margin" w:tblpXSpec="center" w:tblpY="692"/>
        <w:tblOverlap w:val="never"/>
        <w:tblW w:w="9980" w:type="dxa"/>
        <w:shd w:val="clear" w:color="auto" w:fill="FFFFFF"/>
        <w:tblLook w:val="04A0" w:firstRow="1" w:lastRow="0" w:firstColumn="1" w:lastColumn="0" w:noHBand="0" w:noVBand="1"/>
      </w:tblPr>
      <w:tblGrid>
        <w:gridCol w:w="1700"/>
        <w:gridCol w:w="2719"/>
        <w:gridCol w:w="3025"/>
        <w:gridCol w:w="2536"/>
      </w:tblGrid>
      <w:tr w:rsidR="00955DE4" w:rsidRPr="00955DE4" w14:paraId="6037500C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81BDE97" w14:textId="6CB95A2A" w:rsidR="00955DE4" w:rsidRPr="00955DE4" w:rsidRDefault="00DD3E72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-038</w:t>
            </w:r>
          </w:p>
        </w:tc>
      </w:tr>
      <w:tr w:rsidR="00955DE4" w:rsidRPr="00955DE4" w14:paraId="1A79F609" w14:textId="77777777" w:rsidTr="00955DE4">
        <w:trPr>
          <w:trHeight w:val="467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506CCA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0E6ED67" w14:textId="4387E2AD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DD3E72">
              <w:rPr>
                <w:rFonts w:ascii="Calibri" w:eastAsia="Yu Mincho" w:hAnsi="Calibri"/>
                <w:sz w:val="22"/>
                <w:szCs w:val="22"/>
                <w:lang w:eastAsia="ja-JP"/>
              </w:rPr>
              <w:t>38</w:t>
            </w:r>
          </w:p>
        </w:tc>
        <w:tc>
          <w:tcPr>
            <w:tcW w:w="30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262E591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253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B1D9F6D" w14:textId="05D06368" w:rsidR="00955DE4" w:rsidRPr="00955DE4" w:rsidRDefault="0022071A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55DE4" w:rsidRPr="00955DE4" w14:paraId="50958185" w14:textId="77777777" w:rsidTr="00955DE4">
        <w:trPr>
          <w:trHeight w:val="404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3E07E27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654719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Register Bike</w:t>
            </w:r>
          </w:p>
        </w:tc>
      </w:tr>
      <w:tr w:rsidR="00955DE4" w:rsidRPr="00955DE4" w14:paraId="1ECABC99" w14:textId="77777777" w:rsidTr="00955DE4">
        <w:trPr>
          <w:trHeight w:val="300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296ADD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998323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955DE4" w:rsidRPr="00955DE4" w14:paraId="5C5D6CD7" w14:textId="77777777" w:rsidTr="00955DE4">
        <w:trPr>
          <w:trHeight w:val="300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2B20CE7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3A5D32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30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BA28C2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253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5E8BB1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Normal</w:t>
            </w:r>
          </w:p>
        </w:tc>
      </w:tr>
      <w:tr w:rsidR="00955DE4" w:rsidRPr="00955DE4" w14:paraId="25F1B5F5" w14:textId="77777777" w:rsidTr="00955DE4">
        <w:trPr>
          <w:trHeight w:val="3435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725630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This use case allows guests to register bikes to the system.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can register a bike to the system.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touches the “Register Bike” button.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4053CA3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Users must be registered for an account.</w:t>
            </w:r>
          </w:p>
          <w:p w14:paraId="6982A52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must have an internet connection.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Success: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registers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bike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to the system </w:t>
            </w:r>
            <w:proofErr w:type="spellStart"/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su</w:t>
            </w:r>
            <w:proofErr w:type="spellEnd"/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ccessfully.</w:t>
            </w:r>
          </w:p>
          <w:p w14:paraId="5406DA4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Fail: The system shows the error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0B5F36D0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4DE46C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E4D304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2420FA7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673BC510" w14:textId="77777777" w:rsidTr="00955DE4">
        <w:trPr>
          <w:trHeight w:val="1372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EC6856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0F9ABD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touches on the “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Register Bike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”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button.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5416F7C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screen will show registration information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3A5E9382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 xml:space="preserve">Bike 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  <w:t>Name: textbox, required</w:t>
            </w:r>
          </w:p>
          <w:p w14:paraId="594DAEAF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>Bike Color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  <w:t xml:space="preserve">: 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>Combobox</w:t>
            </w:r>
          </w:p>
          <w:p w14:paraId="143362F7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License Plate</w:t>
            </w:r>
            <w:r w:rsidRPr="00955DE4">
              <w:rPr>
                <w:rFonts w:ascii="Calibri" w:hAnsi="Calibri" w:cs="Calibri"/>
                <w:sz w:val="22"/>
                <w:szCs w:val="22"/>
                <w:shd w:val="clear" w:color="auto" w:fill="FFFFFF"/>
                <w:lang w:eastAsia="ja-JP"/>
              </w:rPr>
              <w:t>: textbox, required</w:t>
            </w:r>
          </w:p>
          <w:p w14:paraId="12686D15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 xml:space="preserve">Bike image: camera 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  <w:t>image</w:t>
            </w:r>
          </w:p>
          <w:p w14:paraId="4B2D7FD1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>Submit: button</w:t>
            </w:r>
          </w:p>
          <w:p w14:paraId="2B8D4FD1" w14:textId="77777777" w:rsidR="00955DE4" w:rsidRPr="00955DE4" w:rsidRDefault="00955DE4" w:rsidP="00955DE4">
            <w:pPr>
              <w:numPr>
                <w:ilvl w:val="0"/>
                <w:numId w:val="21"/>
              </w:numPr>
              <w:spacing w:before="0" w:after="0" w:line="259" w:lineRule="auto"/>
              <w:ind w:left="324"/>
              <w:contextualSpacing/>
              <w:rPr>
                <w:color w:val="000000"/>
                <w:sz w:val="22"/>
                <w:szCs w:val="22"/>
                <w:shd w:val="clear" w:color="auto" w:fill="FFFFFF"/>
                <w:lang w:eastAsia="ja-JP"/>
              </w:rPr>
            </w:pP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val="vi-VN" w:eastAsia="ja-JP"/>
              </w:rPr>
              <w:t>Cancel: button</w:t>
            </w:r>
            <w:r w:rsidRPr="00955DE4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  <w:lang w:eastAsia="ja-JP"/>
              </w:rPr>
              <w:br/>
            </w:r>
          </w:p>
        </w:tc>
      </w:tr>
      <w:tr w:rsidR="00955DE4" w:rsidRPr="00955DE4" w14:paraId="0E90B9E4" w14:textId="77777777" w:rsidTr="00955DE4">
        <w:trPr>
          <w:trHeight w:val="1164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B03E33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F31484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touches on the “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Submit” button.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0AE4009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The system will validate the data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37DB38E4" w14:textId="77777777" w:rsidR="00955DE4" w:rsidRPr="00955DE4" w:rsidRDefault="00955DE4" w:rsidP="00955DE4">
            <w:pPr>
              <w:spacing w:before="0" w:after="160" w:line="259" w:lineRule="auto"/>
              <w:ind w:left="0" w:firstLine="96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Exception[1,2,3]</w:t>
            </w:r>
          </w:p>
          <w:p w14:paraId="70224F5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Insert a new bike into the database.</w:t>
            </w:r>
          </w:p>
          <w:p w14:paraId="6F4A4046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- 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how a message" Register successfully"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3D9A3C68" w14:textId="77777777" w:rsidTr="00955DE4">
        <w:trPr>
          <w:trHeight w:val="466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138081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Alternative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955DE4" w:rsidRPr="00955DE4" w14:paraId="2DED8DB6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610C3F8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4B4F8257" w14:textId="77777777" w:rsidTr="00955DE4">
        <w:trPr>
          <w:trHeight w:val="588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D62420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0D8BE84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B59B3B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4B386209" w14:textId="77777777" w:rsidTr="00955DE4">
        <w:trPr>
          <w:trHeight w:val="745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444812C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1C06427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"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Bike name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" is not between 5 to 20.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373018E9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Please enter Bike name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0D3EDAAE" w14:textId="77777777" w:rsidTr="00955DE4">
        <w:trPr>
          <w:trHeight w:val="745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5C05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81D2D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Bike color must be selected.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81F27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Please choose bike color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189CCFC7" w14:textId="77777777" w:rsidTr="00955DE4">
        <w:trPr>
          <w:trHeight w:val="745"/>
        </w:trPr>
        <w:tc>
          <w:tcPr>
            <w:tcW w:w="170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5801D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271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AF9D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license plate must be entered.</w:t>
            </w:r>
          </w:p>
        </w:tc>
        <w:tc>
          <w:tcPr>
            <w:tcW w:w="556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5F35B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the " Please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enter </w:t>
            </w:r>
            <w:r w:rsidRPr="00955DE4">
              <w:rPr>
                <w:rFonts w:ascii="Calibri" w:eastAsia="Yu Mincho" w:hAnsi="Calibri" w:cs="Calibri"/>
                <w:sz w:val="22"/>
                <w:szCs w:val="22"/>
                <w:lang w:eastAsia="ja-JP"/>
              </w:rPr>
              <w:t xml:space="preserve"> License Plate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”.</w:t>
            </w:r>
          </w:p>
        </w:tc>
      </w:tr>
      <w:tr w:rsidR="00955DE4" w:rsidRPr="00955DE4" w14:paraId="54CA5287" w14:textId="77777777" w:rsidTr="00955DE4">
        <w:trPr>
          <w:trHeight w:val="300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52DBC967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Register bike extend Register an Account.</w:t>
            </w:r>
          </w:p>
        </w:tc>
      </w:tr>
      <w:tr w:rsidR="00955DE4" w:rsidRPr="00955DE4" w14:paraId="5C4F796D" w14:textId="77777777" w:rsidTr="00955DE4">
        <w:trPr>
          <w:trHeight w:val="1728"/>
        </w:trPr>
        <w:tc>
          <w:tcPr>
            <w:tcW w:w="9980" w:type="dxa"/>
            <w:gridSpan w:val="4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FFFFF"/>
            <w:hideMark/>
          </w:tcPr>
          <w:p w14:paraId="70CCE446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Rules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user must enter the license plate number.</w:t>
            </w:r>
          </w:p>
          <w:p w14:paraId="7F5E4C7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photo of the vehicle must be clear and include the license plate.</w:t>
            </w:r>
          </w:p>
          <w:p w14:paraId="5FA82E9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When a Guest clicks the ”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Submit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” button:</w:t>
            </w:r>
          </w:p>
          <w:p w14:paraId="5210746E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+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Success: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 n</w:t>
            </w:r>
            <w:proofErr w:type="spellStart"/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ew</w:t>
            </w:r>
            <w:proofErr w:type="spellEnd"/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bike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will be created in the system with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input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information.</w:t>
            </w:r>
          </w:p>
        </w:tc>
      </w:tr>
    </w:tbl>
    <w:p w14:paraId="47CF27B2" w14:textId="77777777" w:rsidR="00955DE4" w:rsidRPr="00955DE4" w:rsidRDefault="00955DE4" w:rsidP="00955DE4"/>
    <w:p w14:paraId="7FCBA45F" w14:textId="2C85CAC7" w:rsidR="00955DE4" w:rsidRDefault="00955DE4" w:rsidP="00955DE4">
      <w:pPr>
        <w:pStyle w:val="Heading2"/>
      </w:pPr>
      <w:bookmarkStart w:id="119" w:name="_Toc77169596"/>
      <w:r w:rsidRPr="00955DE4">
        <w:t>Login</w:t>
      </w:r>
      <w:bookmarkEnd w:id="119"/>
    </w:p>
    <w:p w14:paraId="23C10764" w14:textId="69DE9424" w:rsidR="00955DE4" w:rsidRDefault="00955DE4" w:rsidP="00955DE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F91F807" wp14:editId="013859ED">
            <wp:extent cx="3794837" cy="1064526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3373" cy="10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087"/>
        <w:gridCol w:w="3741"/>
        <w:gridCol w:w="1099"/>
      </w:tblGrid>
      <w:tr w:rsidR="00955DE4" w:rsidRPr="00955DE4" w14:paraId="1B6CD0B1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E745C8" w14:textId="7DDA0A7E" w:rsidR="00955DE4" w:rsidRPr="00955DE4" w:rsidRDefault="00DE2807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-039</w:t>
            </w:r>
          </w:p>
        </w:tc>
      </w:tr>
      <w:tr w:rsidR="00955DE4" w:rsidRPr="00955DE4" w14:paraId="1B4A3C11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8ED14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FF1C08" w14:textId="77D25271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DE2807">
              <w:rPr>
                <w:rFonts w:ascii="Calibri" w:eastAsia="Yu Mincho" w:hAnsi="Calibri"/>
                <w:sz w:val="22"/>
                <w:szCs w:val="22"/>
                <w:lang w:eastAsia="ja-JP"/>
              </w:rPr>
              <w:t>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E3423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6EF8C3" w14:textId="5E6A3486" w:rsidR="00955DE4" w:rsidRPr="00955DE4" w:rsidRDefault="0022071A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55DE4" w:rsidRPr="00955DE4" w14:paraId="10D119EF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EF08F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375BF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Login</w:t>
            </w:r>
          </w:p>
        </w:tc>
      </w:tr>
      <w:tr w:rsidR="00955DE4" w:rsidRPr="00955DE4" w14:paraId="4058F9FB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DCA69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EEB9C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Pham Viet tai</w:t>
            </w:r>
          </w:p>
        </w:tc>
      </w:tr>
      <w:tr w:rsidR="00955DE4" w:rsidRPr="00955DE4" w14:paraId="2DF2A1B9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7AD62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76199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01-07-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C18384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DF0C9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Low</w:t>
            </w:r>
          </w:p>
        </w:tc>
      </w:tr>
      <w:tr w:rsidR="00955DE4" w:rsidRPr="00955DE4" w14:paraId="249AFDB9" w14:textId="77777777" w:rsidTr="00955DE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32F7C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This use case allows guests to log in to the system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can log in to the system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choose the "Login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account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option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must have an internet connection.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Success: Guest login the system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successfully.</w:t>
            </w:r>
          </w:p>
          <w:p w14:paraId="4E5817EF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 xml:space="preserve">-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Fail: The system shows the error </w:t>
            </w:r>
            <w:r w:rsidRPr="00955DE4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Success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1DD22760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046A2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68A8F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25F26D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3B3FEDF9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3D576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4E0559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choose “Login account”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2FEA65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screen will show login information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User name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textbox, required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Password: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textbox, required</w:t>
            </w:r>
          </w:p>
        </w:tc>
      </w:tr>
      <w:tr w:rsidR="00955DE4" w:rsidRPr="00955DE4" w14:paraId="3EB19675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9935A9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AC63D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Guest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choose the “Login”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7E377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system checks validation and redirects to the homepage.</w:t>
            </w:r>
          </w:p>
          <w:p w14:paraId="5B21E74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a message “Login successfully”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[Exception 1]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55DE4" w:rsidRPr="00955DE4" w14:paraId="38800EC3" w14:textId="77777777" w:rsidTr="00955DE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DE5EB48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 Scenario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955DE4" w:rsidRPr="00955DE4" w14:paraId="0CFD1AED" w14:textId="77777777" w:rsidTr="00955DE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C30E0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55DE4" w:rsidRPr="00955DE4" w14:paraId="70F75B65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FEB26A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0F6ED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1B0763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55DE4" w:rsidRPr="00955DE4" w14:paraId="15289249" w14:textId="77777777" w:rsidTr="00955DE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7A2A40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B3BD21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User or Password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was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wrong.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6B79B2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a message “Login failure”.</w:t>
            </w:r>
          </w:p>
        </w:tc>
      </w:tr>
      <w:tr w:rsidR="00955DE4" w:rsidRPr="00955DE4" w14:paraId="73AB60CA" w14:textId="77777777" w:rsidTr="00955DE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80AE4B" w14:textId="77777777" w:rsidR="00955DE4" w:rsidRPr="00955DE4" w:rsidRDefault="00955DE4" w:rsidP="00955DE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 Rules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Password is encrypted before being sent to the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server.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After login to the system, the guest will redirect to a specific view based on their role on the system: repairer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,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customer,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or admin.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 xml:space="preserve">- If the role is “Customer”, the system will display to Customer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view.</w:t>
            </w:r>
            <w:r w:rsidRPr="00955DE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If the role is “Repairer”, the system will display to Repairer </w:t>
            </w:r>
            <w:r w:rsidRPr="00955DE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view.</w:t>
            </w:r>
          </w:p>
        </w:tc>
      </w:tr>
    </w:tbl>
    <w:p w14:paraId="008A6BEA" w14:textId="77777777" w:rsidR="00955DE4" w:rsidRPr="00955DE4" w:rsidRDefault="00955DE4" w:rsidP="00955DE4">
      <w:pPr>
        <w:ind w:left="0"/>
        <w:rPr>
          <w:lang w:val="vi-VN"/>
        </w:rPr>
      </w:pPr>
    </w:p>
    <w:p w14:paraId="49393A30" w14:textId="48F524AA" w:rsidR="00955DE4" w:rsidRDefault="00955DE4" w:rsidP="00955DE4">
      <w:pPr>
        <w:pStyle w:val="Heading2"/>
      </w:pPr>
      <w:bookmarkStart w:id="120" w:name="_Toc77169597"/>
      <w:r w:rsidRPr="00955DE4">
        <w:t>Login with Gmail</w:t>
      </w:r>
      <w:bookmarkEnd w:id="120"/>
    </w:p>
    <w:p w14:paraId="7F8C5C21" w14:textId="16CAE6F2" w:rsidR="00955DE4" w:rsidRDefault="00955DE4" w:rsidP="00955DE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F988D2B" wp14:editId="7FA961CF">
            <wp:extent cx="4455994" cy="812868"/>
            <wp:effectExtent l="0" t="0" r="190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4760" cy="8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"/>
        <w:gridCol w:w="3497"/>
        <w:gridCol w:w="3356"/>
        <w:gridCol w:w="977"/>
      </w:tblGrid>
      <w:tr w:rsidR="00E82989" w:rsidRPr="00E82989" w14:paraId="121D510D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6BB576" w14:textId="3319A8B4" w:rsidR="00E82989" w:rsidRPr="00E82989" w:rsidRDefault="006754F8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-040</w:t>
            </w:r>
          </w:p>
        </w:tc>
      </w:tr>
      <w:tr w:rsidR="00E82989" w:rsidRPr="00E82989" w14:paraId="706971A4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BB29D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407624" w14:textId="3BBD11FC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6754F8">
              <w:rPr>
                <w:rFonts w:ascii="Calibri" w:eastAsia="Yu Mincho" w:hAnsi="Calibri"/>
                <w:sz w:val="22"/>
                <w:szCs w:val="22"/>
                <w:lang w:eastAsia="ja-JP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00131E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E410E8" w14:textId="76BA65A3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69BC993F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3994B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0B1F4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Login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with gmail</w:t>
            </w:r>
          </w:p>
        </w:tc>
      </w:tr>
      <w:tr w:rsidR="00E82989" w:rsidRPr="00E82989" w14:paraId="0E371CC0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5002C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87F7B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Pham Viet Tai</w:t>
            </w:r>
          </w:p>
        </w:tc>
      </w:tr>
      <w:tr w:rsidR="00E82989" w:rsidRPr="00E82989" w14:paraId="749F27E3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56A02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49FC8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01-07-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69F8F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8237B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Low</w:t>
            </w:r>
          </w:p>
        </w:tc>
      </w:tr>
      <w:tr w:rsidR="00E82989" w:rsidRPr="00E82989" w14:paraId="71669679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CA1E3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This use case allows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to log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in to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system.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can log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in to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system.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Guest choose the "Login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with Gmail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option.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Guest must have a Gmail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account.</w:t>
            </w:r>
          </w:p>
          <w:p w14:paraId="1CF5C31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guest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must have an internet connection.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Success: Guest login the system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successfully.</w:t>
            </w:r>
          </w:p>
          <w:p w14:paraId="1B49985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Fail: </w:t>
            </w:r>
            <w:r w:rsidRPr="00E82989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The system shows the error </w:t>
            </w:r>
            <w:r w:rsidRPr="00E82989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24A0F8A9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A7A1B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F473D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0D41C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5919C755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7039F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6DB3D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Guest choose “Login with Gmail” button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9A296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-The system will redirect to the google login page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Google returns the user's Gmail for login</w:t>
            </w:r>
          </w:p>
          <w:p w14:paraId="0632775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[Exception 1]</w:t>
            </w:r>
          </w:p>
        </w:tc>
      </w:tr>
      <w:tr w:rsidR="00E82989" w:rsidRPr="00E82989" w14:paraId="370DF3F0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00E99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Alternative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E82989" w:rsidRPr="00E82989" w14:paraId="0C7E497D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540CD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0E18666E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D5F3A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F17D8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69636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7C113567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1E39E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A0A96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9108F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“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Login failure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”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E82989" w:rsidRPr="00E82989" w14:paraId="0AB12113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3ABC89" w14:textId="3574DC1C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Login with Gmail</w:t>
            </w:r>
            <w:r w:rsidR="00EC7380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extend Login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 Rules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Password is encrypted before being sent to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After login to the system, the guest will redirect to a specific view based on their role on the system: repairer or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customer.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If the role is “Customer”, the system will display to Customer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If the role is “Repair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Shop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”, the system will display to Repairer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view.</w:t>
            </w:r>
          </w:p>
          <w:p w14:paraId="575FA10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Users who enter incorrect login information for the 6th time in a row will have their account locked for 30 minutes.</w:t>
            </w:r>
          </w:p>
        </w:tc>
      </w:tr>
    </w:tbl>
    <w:p w14:paraId="010A8C23" w14:textId="77777777" w:rsidR="00E82989" w:rsidRPr="00955DE4" w:rsidRDefault="00E82989" w:rsidP="00955DE4">
      <w:pPr>
        <w:rPr>
          <w:lang w:val="vi-VN"/>
        </w:rPr>
      </w:pPr>
    </w:p>
    <w:p w14:paraId="396FA913" w14:textId="38283E49" w:rsidR="00955DE4" w:rsidRDefault="00E82989" w:rsidP="00955DE4">
      <w:pPr>
        <w:pStyle w:val="Heading2"/>
      </w:pPr>
      <w:bookmarkStart w:id="121" w:name="_Toc77169598"/>
      <w:r w:rsidRPr="00E82989">
        <w:t>View staff’s account</w:t>
      </w:r>
      <w:bookmarkEnd w:id="121"/>
    </w:p>
    <w:p w14:paraId="68F50187" w14:textId="450645FB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0D02672" wp14:editId="3C5F9FBB">
            <wp:extent cx="4429125" cy="914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2"/>
        <w:gridCol w:w="4179"/>
        <w:gridCol w:w="2985"/>
        <w:gridCol w:w="888"/>
      </w:tblGrid>
      <w:tr w:rsidR="00E82989" w:rsidRPr="00E82989" w14:paraId="072163CE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78BE17" w14:textId="44D790DC" w:rsidR="00E82989" w:rsidRPr="00E82989" w:rsidRDefault="00E31028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-041</w:t>
            </w:r>
          </w:p>
        </w:tc>
      </w:tr>
      <w:tr w:rsidR="00E82989" w:rsidRPr="00E82989" w14:paraId="756D304E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FE9B7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9E3471" w14:textId="443F76BB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E31028">
              <w:rPr>
                <w:rFonts w:ascii="Calibri" w:eastAsia="Yu Mincho" w:hAnsi="Calibri"/>
                <w:sz w:val="22"/>
                <w:szCs w:val="22"/>
                <w:lang w:eastAsia="ja-JP"/>
              </w:rPr>
              <w:t>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04E863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803B3B" w14:textId="4427D5C6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744BE231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E3137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6FF66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staff’s account</w:t>
            </w:r>
          </w:p>
        </w:tc>
      </w:tr>
      <w:tr w:rsidR="00E82989" w:rsidRPr="00E82989" w14:paraId="0FBE1A9E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3174C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59BD3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Pham Viet Tai</w:t>
            </w:r>
          </w:p>
        </w:tc>
      </w:tr>
      <w:tr w:rsidR="00E82989" w:rsidRPr="00E82989" w14:paraId="18F3B484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0FD52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6FE92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01-07-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50E77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CCC02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Low</w:t>
            </w:r>
          </w:p>
        </w:tc>
      </w:tr>
      <w:tr w:rsidR="00E82989" w:rsidRPr="00E82989" w14:paraId="2250DB0B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60EF7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Repair Shop Owner.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Show the information of the staff.</w:t>
            </w:r>
            <w:r w:rsidRPr="00E82989">
              <w:rPr>
                <w:rFonts w:ascii="Calibri" w:eastAsia="Yu Mincho" w:hAnsi="Calibri" w:cs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19CF74F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repairing shop owner can view the staff’s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account.</w:t>
            </w:r>
          </w:p>
          <w:p w14:paraId="46C6B4D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shop owners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choose the "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View staff’s account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"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5014942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User must be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he repair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owner.</w:t>
            </w:r>
          </w:p>
          <w:p w14:paraId="4084027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have an internet connection.</w:t>
            </w:r>
          </w:p>
          <w:p w14:paraId="235F83D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Success: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Show the staff's accounts.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20B0C045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F000F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62315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0BAB1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5E8CE004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CCE23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0F5F4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shop owners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choose the "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View staff’s account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"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C7E87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he screen will show the information of staff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include:</w:t>
            </w:r>
          </w:p>
          <w:p w14:paraId="722DC86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Staff’s name</w:t>
            </w:r>
          </w:p>
          <w:p w14:paraId="616D6FC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Phone</w:t>
            </w:r>
          </w:p>
          <w:p w14:paraId="3E66223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Image</w:t>
            </w:r>
          </w:p>
          <w:p w14:paraId="6F3AD07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Address </w:t>
            </w:r>
          </w:p>
          <w:p w14:paraId="3E5D8D6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Disable: button</w:t>
            </w:r>
          </w:p>
          <w:p w14:paraId="2606663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 [1]</w:t>
            </w:r>
          </w:p>
        </w:tc>
      </w:tr>
      <w:tr w:rsidR="00E82989" w:rsidRPr="00E82989" w14:paraId="4CFA2B0E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7AD99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E82989" w:rsidRPr="00E82989" w14:paraId="5E814519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52909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Exception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</w:tc>
      </w:tr>
      <w:tr w:rsidR="00E82989" w:rsidRPr="00E82989" w14:paraId="35DC651A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044A6E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C4999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44A78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378EECD8" w14:textId="77777777" w:rsidTr="00E829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1F559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24203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The shop owners have no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staff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F55A1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“You do not have any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”</w:t>
            </w:r>
          </w:p>
        </w:tc>
      </w:tr>
      <w:tr w:rsidR="00E82989" w:rsidRPr="00E82989" w14:paraId="22DE7D3C" w14:textId="77777777" w:rsidTr="00E82989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20D9F0" w14:textId="3CE257B3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="00A6468F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Business Rules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645579E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staff’s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profile view has the following information: name,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phone, image, address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.</w:t>
            </w:r>
          </w:p>
          <w:p w14:paraId="3E32186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System show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’s information from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database.</w:t>
            </w:r>
          </w:p>
        </w:tc>
      </w:tr>
    </w:tbl>
    <w:p w14:paraId="1CB78062" w14:textId="77777777" w:rsidR="00E82989" w:rsidRPr="00E82989" w:rsidRDefault="00E82989" w:rsidP="00E82989">
      <w:pPr>
        <w:rPr>
          <w:lang w:val="vi-VN"/>
        </w:rPr>
      </w:pPr>
    </w:p>
    <w:p w14:paraId="1D6DD215" w14:textId="4C0F8912" w:rsidR="00E82989" w:rsidRDefault="00E82989" w:rsidP="00E82989">
      <w:pPr>
        <w:pStyle w:val="Heading2"/>
      </w:pPr>
      <w:bookmarkStart w:id="122" w:name="_Toc77169599"/>
      <w:r w:rsidRPr="00E82989">
        <w:lastRenderedPageBreak/>
        <w:t>Disable staff's account</w:t>
      </w:r>
      <w:bookmarkEnd w:id="122"/>
    </w:p>
    <w:p w14:paraId="0630FE7B" w14:textId="3B73DF1E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3BA016D" wp14:editId="2421B044">
            <wp:extent cx="5715000" cy="6875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6780" w14:textId="7F60EF44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A25BE99" wp14:editId="49348862">
            <wp:extent cx="5715000" cy="95494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3504"/>
        <w:gridCol w:w="3468"/>
        <w:gridCol w:w="1132"/>
      </w:tblGrid>
      <w:tr w:rsidR="00E82989" w:rsidRPr="00E82989" w14:paraId="19C8EAE9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43B6CF" w14:textId="3C5FC00A" w:rsidR="00E82989" w:rsidRPr="00E82989" w:rsidRDefault="00E5786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-042</w:t>
            </w:r>
          </w:p>
        </w:tc>
      </w:tr>
      <w:tr w:rsidR="00E82989" w:rsidRPr="00E82989" w14:paraId="6C624FE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E8999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598230" w14:textId="44BDD24D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E5786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E42BB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6E5290" w14:textId="5007E874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619DFC82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A038D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B18DE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staff's account</w:t>
            </w:r>
          </w:p>
        </w:tc>
      </w:tr>
      <w:tr w:rsidR="00E82989" w:rsidRPr="00E82989" w14:paraId="3E9FFC6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ECF16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F5BEA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E82989" w:rsidRPr="00E82989" w14:paraId="07AC240A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A2352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DD4B0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393C75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53749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E82989" w:rsidRPr="00E82989" w14:paraId="55C7C1F3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EF580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disable the staff’s account.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disable the staff’s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account.</w:t>
            </w:r>
          </w:p>
          <w:p w14:paraId="0611719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6640892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Customer chooses the “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staff’s account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”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54DA4CF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have an internet connection.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Success: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staff’s account.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1847DB3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686AC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D55CE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594F6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275B469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B19AA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87ECE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shop owners choose the” Disable account”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988F7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 ”Are you sure you want to disable the account?”:</w:t>
            </w:r>
          </w:p>
          <w:p w14:paraId="57C4CCD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 xml:space="preserve">      + “OK”: button</w:t>
            </w:r>
          </w:p>
          <w:p w14:paraId="33F3B45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+ “Cancel”: button</w:t>
            </w:r>
          </w:p>
        </w:tc>
      </w:tr>
      <w:tr w:rsidR="00E82989" w:rsidRPr="00E82989" w14:paraId="6E988DC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3AF59B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123D1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shop owners choose the “OK”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BBE736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 ”Disable successfully”.</w:t>
            </w:r>
          </w:p>
          <w:p w14:paraId="145DD3F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</w:p>
        </w:tc>
      </w:tr>
      <w:tr w:rsidR="00E82989" w:rsidRPr="00E82989" w14:paraId="5824E9A9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8310B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 </w:t>
            </w:r>
          </w:p>
        </w:tc>
      </w:tr>
      <w:tr w:rsidR="00E82989" w:rsidRPr="00E82989" w14:paraId="4E8522F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tbl>
            <w:tblPr>
              <w:tblStyle w:val="TableGrid38"/>
              <w:tblW w:w="0" w:type="auto"/>
              <w:tblLook w:val="04A0" w:firstRow="1" w:lastRow="0" w:firstColumn="1" w:lastColumn="0" w:noHBand="0" w:noVBand="1"/>
            </w:tblPr>
            <w:tblGrid>
              <w:gridCol w:w="1207"/>
              <w:gridCol w:w="3420"/>
              <w:gridCol w:w="4617"/>
            </w:tblGrid>
            <w:tr w:rsidR="00E82989" w:rsidRPr="00E82989" w14:paraId="3AAD6E00" w14:textId="77777777" w:rsidTr="00D11B64">
              <w:tc>
                <w:tcPr>
                  <w:tcW w:w="1207" w:type="dxa"/>
                </w:tcPr>
                <w:p w14:paraId="1B24E69E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Step</w:t>
                  </w:r>
                </w:p>
              </w:tc>
              <w:tc>
                <w:tcPr>
                  <w:tcW w:w="3420" w:type="dxa"/>
                </w:tcPr>
                <w:p w14:paraId="71AFF64A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617" w:type="dxa"/>
                </w:tcPr>
                <w:p w14:paraId="06886C3F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E82989" w:rsidRPr="00E82989" w14:paraId="721E82C7" w14:textId="77777777" w:rsidTr="00D11B64">
              <w:tc>
                <w:tcPr>
                  <w:tcW w:w="1207" w:type="dxa"/>
                </w:tcPr>
                <w:p w14:paraId="2A61C9EC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1</w:t>
                  </w:r>
                </w:p>
              </w:tc>
              <w:tc>
                <w:tcPr>
                  <w:tcW w:w="3420" w:type="dxa"/>
                </w:tcPr>
                <w:p w14:paraId="048C26FF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Shop owner received feedback from customers.</w:t>
                  </w:r>
                </w:p>
              </w:tc>
              <w:tc>
                <w:tcPr>
                  <w:tcW w:w="4617" w:type="dxa"/>
                </w:tcPr>
                <w:p w14:paraId="0FC0CA53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</w:p>
              </w:tc>
            </w:tr>
            <w:tr w:rsidR="00E82989" w:rsidRPr="00E82989" w14:paraId="576D3919" w14:textId="77777777" w:rsidTr="00D11B64">
              <w:tc>
                <w:tcPr>
                  <w:tcW w:w="1207" w:type="dxa"/>
                </w:tcPr>
                <w:p w14:paraId="178C0814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2</w:t>
                  </w:r>
                </w:p>
              </w:tc>
              <w:tc>
                <w:tcPr>
                  <w:tcW w:w="3420" w:type="dxa"/>
                </w:tcPr>
                <w:p w14:paraId="721E9D70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</w:rPr>
                    <w:t xml:space="preserve">The repair shop owner chooses the "View Feedback" </w:t>
                  </w:r>
                  <w:r w:rsidRPr="00E82989">
                    <w:rPr>
                      <w:sz w:val="22"/>
                      <w:szCs w:val="22"/>
                      <w:lang w:val="vi-VN"/>
                    </w:rPr>
                    <w:t>button.</w:t>
                  </w:r>
                </w:p>
              </w:tc>
              <w:tc>
                <w:tcPr>
                  <w:tcW w:w="4617" w:type="dxa"/>
                </w:tcPr>
                <w:p w14:paraId="1B8AB80B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>The repair shop owner views the list of customer’s feedback including:</w:t>
                  </w:r>
                </w:p>
                <w:p w14:paraId="33C33645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 xml:space="preserve">     - Customer’s name</w:t>
                  </w:r>
                </w:p>
                <w:p w14:paraId="6305B85A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 xml:space="preserve">     - Content feedback</w:t>
                  </w:r>
                </w:p>
                <w:p w14:paraId="6D7E32E1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</w:rPr>
                    <w:t xml:space="preserve">     - Date of creating feedbacks</w:t>
                  </w:r>
                </w:p>
                <w:p w14:paraId="1D72C7F1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 xml:space="preserve">     - Disable: button</w:t>
                  </w:r>
                </w:p>
              </w:tc>
            </w:tr>
            <w:tr w:rsidR="00E82989" w:rsidRPr="00E82989" w14:paraId="0B56B0DD" w14:textId="77777777" w:rsidTr="00D11B64">
              <w:tc>
                <w:tcPr>
                  <w:tcW w:w="1207" w:type="dxa"/>
                </w:tcPr>
                <w:p w14:paraId="1434580A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3</w:t>
                  </w:r>
                </w:p>
              </w:tc>
              <w:tc>
                <w:tcPr>
                  <w:tcW w:w="3420" w:type="dxa"/>
                </w:tcPr>
                <w:p w14:paraId="372236F3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</w:rPr>
                    <w:t>The repair shop owner chooses the "</w:t>
                  </w:r>
                  <w:r w:rsidRPr="00E82989">
                    <w:rPr>
                      <w:sz w:val="22"/>
                      <w:szCs w:val="22"/>
                      <w:lang w:val="vi-VN"/>
                    </w:rPr>
                    <w:t xml:space="preserve"> Disable account</w:t>
                  </w:r>
                  <w:r w:rsidRPr="00E82989">
                    <w:rPr>
                      <w:sz w:val="22"/>
                      <w:szCs w:val="22"/>
                    </w:rPr>
                    <w:t xml:space="preserve"> " </w:t>
                  </w:r>
                  <w:r w:rsidRPr="00E82989">
                    <w:rPr>
                      <w:sz w:val="22"/>
                      <w:szCs w:val="22"/>
                      <w:lang w:val="vi-VN"/>
                    </w:rPr>
                    <w:t>button.</w:t>
                  </w:r>
                </w:p>
              </w:tc>
              <w:tc>
                <w:tcPr>
                  <w:tcW w:w="4617" w:type="dxa"/>
                </w:tcPr>
                <w:p w14:paraId="36A2CE69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Show the message ”Are you sure you want to disable the account?”:</w:t>
                  </w:r>
                </w:p>
                <w:p w14:paraId="1ED56C96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 xml:space="preserve">      + “OK”: button</w:t>
                  </w:r>
                </w:p>
                <w:p w14:paraId="7CB3732E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 xml:space="preserve">      + “Cancel”: button</w:t>
                  </w:r>
                </w:p>
              </w:tc>
            </w:tr>
            <w:tr w:rsidR="00E82989" w:rsidRPr="00E82989" w14:paraId="76E5EBB3" w14:textId="77777777" w:rsidTr="00D11B64">
              <w:tc>
                <w:tcPr>
                  <w:tcW w:w="1207" w:type="dxa"/>
                </w:tcPr>
                <w:p w14:paraId="17CBB939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4</w:t>
                  </w:r>
                </w:p>
              </w:tc>
              <w:tc>
                <w:tcPr>
                  <w:tcW w:w="3420" w:type="dxa"/>
                </w:tcPr>
                <w:p w14:paraId="7D8D7640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The shop owners choose the “OK” button.</w:t>
                  </w:r>
                </w:p>
              </w:tc>
              <w:tc>
                <w:tcPr>
                  <w:tcW w:w="4617" w:type="dxa"/>
                </w:tcPr>
                <w:p w14:paraId="36FE7E72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E82989">
                    <w:rPr>
                      <w:sz w:val="22"/>
                      <w:szCs w:val="22"/>
                      <w:lang w:val="vi-VN"/>
                    </w:rPr>
                    <w:t>- Show the message ”Disable successfully”.</w:t>
                  </w:r>
                </w:p>
                <w:p w14:paraId="5C45A55E" w14:textId="77777777" w:rsidR="00E82989" w:rsidRPr="00E82989" w:rsidRDefault="00E82989" w:rsidP="00E82989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</w:p>
              </w:tc>
            </w:tr>
          </w:tbl>
          <w:p w14:paraId="6D90291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</w:p>
        </w:tc>
      </w:tr>
      <w:tr w:rsidR="00E82989" w:rsidRPr="00E82989" w14:paraId="27C85FC7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9AF57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64C71BB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0F24F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090E9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82677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7E66ABA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57E0D4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D0043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shop owners choose the “Cancel”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A3E2D8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message ”Disable is canceled”.</w:t>
            </w:r>
          </w:p>
        </w:tc>
      </w:tr>
      <w:tr w:rsidR="00E82989" w:rsidRPr="00E82989" w14:paraId="3A6F4002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D4044D" w14:textId="5C910FFE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staff's acco</w:t>
            </w:r>
            <w:r w:rsidR="00ED1CBB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unt extend View staff's account, </w:t>
            </w:r>
            <w:r w:rsidR="00ED1CBB"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Disable staff's acco</w:t>
            </w:r>
            <w:r w:rsidR="00ED1CBB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unt extend View customer’s </w:t>
            </w:r>
            <w:r w:rsidR="005D6510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feedbacks</w:t>
            </w:r>
            <w:r w:rsidR="00ED1CBB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37B5E7B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-When the shop owner presses the "Ok" button:</w:t>
            </w:r>
          </w:p>
          <w:p w14:paraId="58867CD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+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The system will update the status in the database to "False"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</w:tbl>
    <w:p w14:paraId="44C7F179" w14:textId="77777777" w:rsidR="00E82989" w:rsidRPr="00E82989" w:rsidRDefault="00E82989" w:rsidP="00E82989">
      <w:pPr>
        <w:rPr>
          <w:lang w:val="vi-VN"/>
        </w:rPr>
      </w:pPr>
    </w:p>
    <w:p w14:paraId="3A2B00E9" w14:textId="3C6D4BD5" w:rsidR="00E82989" w:rsidRDefault="00E82989" w:rsidP="00E82989">
      <w:pPr>
        <w:pStyle w:val="Heading2"/>
      </w:pPr>
      <w:bookmarkStart w:id="123" w:name="_Toc77169600"/>
      <w:r w:rsidRPr="00E82989">
        <w:lastRenderedPageBreak/>
        <w:t>Get the list of customer’s feedback</w:t>
      </w:r>
      <w:bookmarkEnd w:id="123"/>
    </w:p>
    <w:p w14:paraId="48030C29" w14:textId="5BAE04AC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0F4BE32" wp14:editId="78317620">
            <wp:extent cx="4438650" cy="695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36D" w14:textId="77777777" w:rsidR="00E82989" w:rsidRPr="00E82989" w:rsidRDefault="00E82989" w:rsidP="00E82989">
      <w:pPr>
        <w:rPr>
          <w:lang w:val="vi-VN"/>
        </w:rPr>
      </w:pP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4"/>
        <w:gridCol w:w="1594"/>
        <w:gridCol w:w="4463"/>
        <w:gridCol w:w="1343"/>
      </w:tblGrid>
      <w:tr w:rsidR="00E82989" w:rsidRPr="00E82989" w14:paraId="6AC4B76F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5EFAB5" w14:textId="2278937A" w:rsidR="00E82989" w:rsidRPr="00E82989" w:rsidRDefault="006F3228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-043</w:t>
            </w:r>
          </w:p>
        </w:tc>
      </w:tr>
      <w:tr w:rsidR="00E82989" w:rsidRPr="00E82989" w14:paraId="2438131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BE1AA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125AB4" w14:textId="631A5B7B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6F3228">
              <w:rPr>
                <w:rFonts w:ascii="Calibri" w:eastAsia="Yu Mincho" w:hAnsi="Calibri"/>
                <w:sz w:val="22"/>
                <w:szCs w:val="22"/>
                <w:lang w:eastAsia="ja-JP"/>
              </w:rPr>
              <w:t>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2E8EE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2CC96B" w14:textId="60ED12D3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0D732B5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41581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DC173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Get the list of customer’s feedbacks</w:t>
            </w:r>
          </w:p>
        </w:tc>
      </w:tr>
      <w:tr w:rsidR="00E82989" w:rsidRPr="00E82989" w14:paraId="7BD5A842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526F5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86221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E82989" w:rsidRPr="00E82989" w14:paraId="6BE6CE6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A4F44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3BE47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B97F0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4C084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E82989" w:rsidRPr="00E82989" w14:paraId="7061ECFF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8854B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Repair Shop Owner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get the list of customer’s feedback.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get the list of customer’s feedback.</w:t>
            </w:r>
          </w:p>
          <w:p w14:paraId="5927363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5057C33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customers send feedback to the shop owner.</w:t>
            </w:r>
          </w:p>
          <w:p w14:paraId="51E993D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have an internet connection.</w:t>
            </w:r>
          </w:p>
          <w:p w14:paraId="08D86330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65C3828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CDD43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5248D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C0853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68C9EFB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73059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AAC44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37CD4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get the list of customer’s feedback.</w:t>
            </w:r>
          </w:p>
        </w:tc>
      </w:tr>
      <w:tr w:rsidR="00E82989" w:rsidRPr="00E82989" w14:paraId="16FA59BC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FDDC5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</w:p>
        </w:tc>
      </w:tr>
      <w:tr w:rsidR="00E82989" w:rsidRPr="00E82989" w14:paraId="51DAC526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51454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</w:p>
        </w:tc>
      </w:tr>
      <w:tr w:rsidR="00E82989" w:rsidRPr="00E82989" w14:paraId="76C4E013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CA2A4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 N/A</w:t>
            </w:r>
          </w:p>
        </w:tc>
      </w:tr>
    </w:tbl>
    <w:p w14:paraId="103D7C04" w14:textId="77777777" w:rsidR="00E82989" w:rsidRPr="00E82989" w:rsidRDefault="00E82989" w:rsidP="00E82989">
      <w:pPr>
        <w:rPr>
          <w:lang w:val="vi-VN"/>
        </w:rPr>
      </w:pPr>
    </w:p>
    <w:p w14:paraId="7EEC19E1" w14:textId="0A4AADF8" w:rsidR="00E82989" w:rsidRDefault="00E82989" w:rsidP="00E82989">
      <w:pPr>
        <w:pStyle w:val="Heading2"/>
      </w:pPr>
      <w:bookmarkStart w:id="124" w:name="_Toc77169601"/>
      <w:r w:rsidRPr="00E82989">
        <w:lastRenderedPageBreak/>
        <w:t>View customer’s feedbacks</w:t>
      </w:r>
      <w:bookmarkEnd w:id="124"/>
    </w:p>
    <w:p w14:paraId="6E00BECF" w14:textId="104FA989" w:rsidR="00E82989" w:rsidRDefault="00E82989" w:rsidP="00E8298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3000D7F" wp14:editId="18806281">
            <wp:extent cx="5595371" cy="489594"/>
            <wp:effectExtent l="0" t="0" r="571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6527" cy="4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3"/>
        <w:gridCol w:w="3730"/>
        <w:gridCol w:w="3314"/>
        <w:gridCol w:w="1097"/>
      </w:tblGrid>
      <w:tr w:rsidR="00E82989" w:rsidRPr="00E82989" w14:paraId="7A034078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93E69F" w14:textId="2FF947A0" w:rsidR="00E82989" w:rsidRPr="00E82989" w:rsidRDefault="007636B1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-044</w:t>
            </w:r>
          </w:p>
        </w:tc>
      </w:tr>
      <w:tr w:rsidR="00E82989" w:rsidRPr="00E82989" w14:paraId="3414478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CD2C3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25EDC1" w14:textId="1D6ADCF4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7636B1">
              <w:rPr>
                <w:rFonts w:ascii="Calibri" w:eastAsia="Yu Mincho" w:hAnsi="Calibri"/>
                <w:sz w:val="22"/>
                <w:szCs w:val="22"/>
                <w:lang w:eastAsia="ja-JP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1EF2A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500673" w14:textId="03CDC1EE" w:rsidR="00E82989" w:rsidRPr="00E82989" w:rsidRDefault="0022071A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E82989" w:rsidRPr="00E82989" w14:paraId="7E20483A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084F5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D8CC3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customer’s feedbacks</w:t>
            </w:r>
          </w:p>
        </w:tc>
      </w:tr>
      <w:tr w:rsidR="00E82989" w:rsidRPr="00E82989" w14:paraId="420DEA9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7FD3E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DF02D7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E82989" w:rsidRPr="00E82989" w14:paraId="1325B7D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ED054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1EF987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FB988E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C657D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E82989" w:rsidRPr="00E82989" w14:paraId="54BF247C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0A84E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view customer’s feedbacks.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customer’s feedbacks.</w:t>
            </w:r>
          </w:p>
          <w:p w14:paraId="139A5F6D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44B9E9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"View Feedback" button.</w:t>
            </w:r>
          </w:p>
          <w:p w14:paraId="040F86A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shop owners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must have an internet connection.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62ACB9C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1760320F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Success: Show feedback page.</w:t>
            </w:r>
          </w:p>
          <w:p w14:paraId="606D1B5A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Fail: Show error message.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29504B62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E78C4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FC5FF9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0FA9C7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6116BBA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868A82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078BF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choose the "View Feedback"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6914FDE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views the list of customer’s feedback including:</w:t>
            </w:r>
          </w:p>
          <w:p w14:paraId="6FB1E4A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Customer’s name</w:t>
            </w:r>
          </w:p>
          <w:p w14:paraId="169CE91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Content feedback</w:t>
            </w:r>
          </w:p>
          <w:p w14:paraId="1CA67005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 xml:space="preserve">     - Date of creating feedbacks</w:t>
            </w:r>
          </w:p>
          <w:p w14:paraId="38243BCB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- Disable: button</w:t>
            </w:r>
          </w:p>
        </w:tc>
      </w:tr>
      <w:tr w:rsidR="00E82989" w:rsidRPr="00E82989" w14:paraId="7BBFF65E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28E402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Alternative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E82989" w:rsidRPr="00E82989" w14:paraId="63552BFE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5B6598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E82989" w:rsidRPr="00E82989" w14:paraId="1734F68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859CD1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DDED3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E166E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E82989" w:rsidRPr="00E82989" w14:paraId="585334CF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E1436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E4658C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Event link is broken.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186123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how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>message "System is busy"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E82989" w:rsidRPr="00E82989" w14:paraId="3BF9A561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1DD2C7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customer’s feedback extend Get the list customer’s feedback.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E82989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122BCD26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customer’s feedback 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view has the following information: name,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content feedback, date of creating feedbacks.</w:t>
            </w:r>
          </w:p>
          <w:p w14:paraId="3569EEC4" w14:textId="77777777" w:rsidR="00E82989" w:rsidRPr="00E82989" w:rsidRDefault="00E82989" w:rsidP="00E82989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System show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customer feedback</w:t>
            </w:r>
            <w:r w:rsidRPr="00E82989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from the </w:t>
            </w:r>
            <w:r w:rsidRPr="00E82989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database.</w:t>
            </w:r>
          </w:p>
        </w:tc>
      </w:tr>
    </w:tbl>
    <w:p w14:paraId="3B0202BA" w14:textId="77777777" w:rsidR="00E82989" w:rsidRPr="00E82989" w:rsidRDefault="00E82989" w:rsidP="00E82989">
      <w:pPr>
        <w:rPr>
          <w:lang w:val="vi-VN"/>
        </w:rPr>
      </w:pPr>
    </w:p>
    <w:p w14:paraId="3DB93FF0" w14:textId="7B9048DC" w:rsidR="00E82989" w:rsidRDefault="002E6286" w:rsidP="00E82989">
      <w:pPr>
        <w:pStyle w:val="Heading2"/>
      </w:pPr>
      <w:bookmarkStart w:id="125" w:name="_Toc77169602"/>
      <w:r w:rsidRPr="002E6286">
        <w:t>Create account for staff</w:t>
      </w:r>
      <w:bookmarkEnd w:id="125"/>
    </w:p>
    <w:p w14:paraId="694813C2" w14:textId="21DCE0C1" w:rsidR="002E6286" w:rsidRDefault="002E6286" w:rsidP="002E62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3B0E5C8" wp14:editId="4282755A">
            <wp:extent cx="5186149" cy="810863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2669" cy="8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3752"/>
        <w:gridCol w:w="3352"/>
        <w:gridCol w:w="1106"/>
      </w:tblGrid>
      <w:tr w:rsidR="002E6286" w:rsidRPr="002E6286" w14:paraId="2E09384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CC69F2" w14:textId="1B958AAA" w:rsidR="002E6286" w:rsidRPr="002E6286" w:rsidRDefault="003F107C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</w:t>
            </w:r>
            <w:r w:rsidR="00A60D52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5</w:t>
            </w:r>
          </w:p>
        </w:tc>
      </w:tr>
      <w:tr w:rsidR="002E6286" w:rsidRPr="002E6286" w14:paraId="1135E6C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C049E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DF8AB8" w14:textId="27455A09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3F107C">
              <w:rPr>
                <w:rFonts w:ascii="Calibri" w:eastAsia="Yu Mincho" w:hAnsi="Calibri"/>
                <w:sz w:val="22"/>
                <w:szCs w:val="22"/>
                <w:lang w:eastAsia="ja-JP"/>
              </w:rPr>
              <w:t>4</w:t>
            </w:r>
            <w:r w:rsidR="00A60D52">
              <w:rPr>
                <w:rFonts w:ascii="Calibri" w:eastAsia="Yu Mincho" w:hAnsi="Calibri"/>
                <w:sz w:val="22"/>
                <w:szCs w:val="22"/>
                <w:lang w:eastAsia="ja-JP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D974FC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069AD9B" w14:textId="7FE208BD" w:rsidR="002E6286" w:rsidRPr="002E6286" w:rsidRDefault="0022071A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E6286" w:rsidRPr="002E6286" w14:paraId="737BEC1B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E34778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39A501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an account for staff</w:t>
            </w:r>
          </w:p>
        </w:tc>
      </w:tr>
      <w:tr w:rsidR="002E6286" w:rsidRPr="002E6286" w14:paraId="49A603A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1DB25B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50324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2E6286" w:rsidRPr="002E6286" w14:paraId="11314B4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0E6A4B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49B6C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F6CAC3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CD7C9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2E6286" w:rsidRPr="002E6286" w14:paraId="6674F848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21B2E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create an account for staff.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Goal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an account for staff.</w:t>
            </w:r>
          </w:p>
          <w:p w14:paraId="46D8B55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02B17C4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"Create account" button.</w:t>
            </w:r>
            <w:r w:rsidRPr="002E6286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>Feedback" button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6DF9C06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1571EF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Success: A new account was created successfully.</w:t>
            </w:r>
          </w:p>
          <w:p w14:paraId="264CAC2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Fail: </w:t>
            </w:r>
            <w:r w:rsidRPr="002E6286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The system shows the error </w:t>
            </w:r>
            <w:r w:rsidRPr="002E6286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2E6286" w:rsidRPr="002E6286" w14:paraId="4C4678C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65D12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1492D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52104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2E6286" w:rsidRPr="002E6286" w14:paraId="24CE6C1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693A0F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891F7B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chooses the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account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2D83FB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requires the following input from the shop owner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3D10C6A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Staff’s name: textbox, required</w:t>
            </w:r>
          </w:p>
          <w:p w14:paraId="47A14AC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Phone: textbox, required</w:t>
            </w:r>
          </w:p>
          <w:p w14:paraId="11BEDD4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Address: textbox, required</w:t>
            </w:r>
          </w:p>
          <w:p w14:paraId="623AF77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Email: textbox, required</w:t>
            </w:r>
          </w:p>
          <w:p w14:paraId="0B340C1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Date of creating an account: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DateTime picker,                               required</w:t>
            </w:r>
          </w:p>
          <w:p w14:paraId="66C1686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Create: button</w:t>
            </w:r>
          </w:p>
        </w:tc>
      </w:tr>
      <w:tr w:rsidR="002E6286" w:rsidRPr="002E6286" w14:paraId="2E2F615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E167FAF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2D2CAC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input information and click “Create”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17A2F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will check the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data:</w:t>
            </w:r>
          </w:p>
          <w:p w14:paraId="65D4C250" w14:textId="7A25C276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Exception[1,2,</w:t>
            </w:r>
            <w:r w:rsidR="0020260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3,4,5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]</w:t>
            </w:r>
          </w:p>
        </w:tc>
      </w:tr>
      <w:tr w:rsidR="002E6286" w:rsidRPr="002E6286" w14:paraId="7210BB5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AB5034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D4B334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8FBE48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-Insert a new account into the database.</w:t>
            </w:r>
          </w:p>
          <w:p w14:paraId="427A8A1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-T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he system will show a message"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account is created successfully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2E6286" w:rsidRPr="002E6286" w14:paraId="66B20783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F100A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2E6286" w:rsidRPr="002E6286" w14:paraId="1676E996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D7236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2E6286" w:rsidRPr="002E6286" w14:paraId="6A83B59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EBE2E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6D8A3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5C646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2E6286" w:rsidRPr="002E6286" w14:paraId="5C74FEA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D9CE8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D4C9C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Length of ”Staff’s Name” is not in range, lower than min.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4D2AEF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Staff’s name must be at least 8 characters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2E6286" w:rsidRPr="002E6286" w14:paraId="380BD40C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59E86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735261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Length of ”Staff’s Name” is not in range, higher than min.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D03DB9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Staff’s name must be less than 50 characters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2E6286" w:rsidRPr="002E6286" w14:paraId="6F747AD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8D29FEF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34E69EC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”Phone” is 10 numbers.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2422AE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Phone is 10 numbers and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starts with [+84]"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202607" w:rsidRPr="002E6286" w14:paraId="4ABC2BD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AB88A3C" w14:textId="5D9FDD55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49BF8F7" w14:textId="58FAEBC8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length of “Email” is over 30 </w:t>
            </w:r>
            <w:r w:rsidRPr="00372E1E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characters.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EAAD50E" w14:textId="2D3432B2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Show error message: “You can only enter the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email 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up to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0 characters”.</w:t>
            </w:r>
          </w:p>
        </w:tc>
      </w:tr>
      <w:tr w:rsidR="00202607" w:rsidRPr="002E6286" w14:paraId="6B9CB74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F809973" w14:textId="4689A4BD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38BBEDA" w14:textId="2981CAD7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length of “Address” is over 50 </w:t>
            </w:r>
            <w:r w:rsidRPr="00372E1E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characters.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3255E3B" w14:textId="734F6E52" w:rsidR="00202607" w:rsidRPr="002E6286" w:rsidRDefault="00202607" w:rsidP="0020260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Show error message: “You can only enter the 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address </w:t>
            </w:r>
            <w:r w:rsidRPr="00372E1E">
              <w:rPr>
                <w:rFonts w:ascii="Calibri" w:eastAsia="Yu Mincho" w:hAnsi="Calibri"/>
                <w:sz w:val="22"/>
                <w:szCs w:val="22"/>
                <w:lang w:eastAsia="ja-JP"/>
              </w:rPr>
              <w:t>up to 50 characters”.</w:t>
            </w:r>
          </w:p>
        </w:tc>
      </w:tr>
      <w:tr w:rsidR="002E6286" w:rsidRPr="002E6286" w14:paraId="5FB87811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989CC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  <w:p w14:paraId="13C3A46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Rules:</w:t>
            </w:r>
          </w:p>
          <w:p w14:paraId="53871E5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 w:cs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 w:cs="Calibri"/>
                <w:sz w:val="22"/>
                <w:szCs w:val="22"/>
                <w:lang w:val="vi-VN" w:eastAsia="ja-JP"/>
              </w:rPr>
              <w:t>- Staff's name from 8 to 50 characters.</w:t>
            </w:r>
          </w:p>
          <w:p w14:paraId="01A4EE4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Date of creating an account must be greater than the current date.</w:t>
            </w:r>
          </w:p>
          <w:p w14:paraId="2F5572AF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- Phone: 10 numbers and starts with [+84]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  <w:p w14:paraId="7C1D5E1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When the repair shop owner clicks the ”Create” button:</w:t>
            </w:r>
          </w:p>
          <w:p w14:paraId="0DAF9EB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     +Success: Show massage “The account is created successfully”.</w:t>
            </w:r>
          </w:p>
          <w:p w14:paraId="25699CFE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      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</w:t>
            </w:r>
          </w:p>
        </w:tc>
      </w:tr>
    </w:tbl>
    <w:p w14:paraId="1B8AD3AF" w14:textId="77777777" w:rsidR="002E6286" w:rsidRPr="002E6286" w:rsidRDefault="002E6286" w:rsidP="002E6286">
      <w:pPr>
        <w:ind w:left="0"/>
        <w:rPr>
          <w:lang w:val="vi-VN"/>
        </w:rPr>
      </w:pPr>
    </w:p>
    <w:p w14:paraId="0CB959DE" w14:textId="794C5C20" w:rsidR="00E82989" w:rsidRDefault="002E6286" w:rsidP="002E6286">
      <w:pPr>
        <w:pStyle w:val="Heading2"/>
      </w:pPr>
      <w:bookmarkStart w:id="126" w:name="_Toc77169603"/>
      <w:r w:rsidRPr="002E6286">
        <w:t>Get the list of bills</w:t>
      </w:r>
      <w:bookmarkEnd w:id="126"/>
    </w:p>
    <w:p w14:paraId="01772972" w14:textId="1C464A06" w:rsidR="002E6286" w:rsidRDefault="002E6286" w:rsidP="002E62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DA8BC37" wp14:editId="6D495C2D">
            <wp:extent cx="4486275" cy="8858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8"/>
        <w:gridCol w:w="1648"/>
        <w:gridCol w:w="4373"/>
        <w:gridCol w:w="1315"/>
      </w:tblGrid>
      <w:tr w:rsidR="002E6286" w:rsidRPr="002E6286" w14:paraId="094E601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DAF74F" w14:textId="02DAC093" w:rsidR="002E6286" w:rsidRPr="002E6286" w:rsidRDefault="00A60D52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-046</w:t>
            </w:r>
          </w:p>
        </w:tc>
      </w:tr>
      <w:tr w:rsidR="002E6286" w:rsidRPr="002E6286" w14:paraId="6E9CDF39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C89298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AC94F5" w14:textId="41033083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807F10">
              <w:rPr>
                <w:rFonts w:ascii="Calibri" w:eastAsia="Yu Mincho" w:hAnsi="Calibri"/>
                <w:sz w:val="22"/>
                <w:szCs w:val="22"/>
                <w:lang w:eastAsia="ja-JP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DB364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BDE8E7" w14:textId="06D09A95" w:rsidR="002E6286" w:rsidRPr="002E6286" w:rsidRDefault="0022071A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2E6286" w:rsidRPr="002E6286" w14:paraId="716F694F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2C90E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BFF038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Get the list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of bills</w:t>
            </w:r>
          </w:p>
        </w:tc>
      </w:tr>
      <w:tr w:rsidR="002E6286" w:rsidRPr="002E6286" w14:paraId="49CE9D3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A27FB27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DADFF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2E6286" w:rsidRPr="002E6286" w14:paraId="14EC1F4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71E6F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B6CDCD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02082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00132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2E6286" w:rsidRPr="002E6286" w14:paraId="0D066C3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78CBA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Help the shop owner get the list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of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bills.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get the list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of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bills.</w:t>
            </w:r>
          </w:p>
          <w:p w14:paraId="52296583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</w:p>
          <w:p w14:paraId="1928340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The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staff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creates the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bill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for the customer.</w:t>
            </w:r>
          </w:p>
          <w:p w14:paraId="365F9C92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2E6286" w:rsidRPr="002E6286" w14:paraId="112E8E9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71AE3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35CEC6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4A4464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2E6286" w:rsidRPr="002E6286" w14:paraId="4ADC0B9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20FDA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B02F30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0F0268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owners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get list the 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staff’s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bills.</w:t>
            </w:r>
          </w:p>
        </w:tc>
      </w:tr>
      <w:tr w:rsidR="002E6286" w:rsidRPr="002E6286" w14:paraId="13C0BF90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B4DE4A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2E6286" w:rsidRPr="002E6286" w14:paraId="5C3FE78A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81A265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</w:p>
        </w:tc>
      </w:tr>
      <w:tr w:rsidR="002E6286" w:rsidRPr="002E6286" w14:paraId="653E4AD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A273B9" w14:textId="77777777" w:rsidR="002E6286" w:rsidRPr="002E6286" w:rsidRDefault="002E6286" w:rsidP="002E6286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  <w:r w:rsidRPr="002E6286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2E6286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2E6286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 N/A</w:t>
            </w:r>
          </w:p>
        </w:tc>
      </w:tr>
    </w:tbl>
    <w:p w14:paraId="4F927BA8" w14:textId="77777777" w:rsidR="002E6286" w:rsidRDefault="002E6286" w:rsidP="002E6286">
      <w:pPr>
        <w:rPr>
          <w:lang w:val="vi-VN"/>
        </w:rPr>
      </w:pPr>
    </w:p>
    <w:p w14:paraId="69E54129" w14:textId="6AC618CB" w:rsidR="002E6286" w:rsidRDefault="002E6286" w:rsidP="002E6286">
      <w:pPr>
        <w:pStyle w:val="Heading2"/>
      </w:pPr>
      <w:bookmarkStart w:id="127" w:name="_Toc77169604"/>
      <w:r w:rsidRPr="002E6286">
        <w:t>View a bill</w:t>
      </w:r>
      <w:bookmarkEnd w:id="127"/>
    </w:p>
    <w:p w14:paraId="4CB20394" w14:textId="124CA3B3" w:rsidR="00447DF7" w:rsidRDefault="00447DF7" w:rsidP="00447DF7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CBA5CC6" wp14:editId="31B9CFA7">
            <wp:extent cx="4824484" cy="715941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140" cy="7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2"/>
        <w:gridCol w:w="3597"/>
        <w:gridCol w:w="3402"/>
        <w:gridCol w:w="1113"/>
      </w:tblGrid>
      <w:tr w:rsidR="00447DF7" w:rsidRPr="00447DF7" w14:paraId="3B456B3F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A6B39D" w14:textId="331441F4" w:rsidR="00447DF7" w:rsidRPr="00447DF7" w:rsidRDefault="00B947B0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-047</w:t>
            </w:r>
          </w:p>
        </w:tc>
      </w:tr>
      <w:tr w:rsidR="00447DF7" w:rsidRPr="00447DF7" w14:paraId="45AC35F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302839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8418D4" w14:textId="0721BA93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B947B0">
              <w:rPr>
                <w:rFonts w:ascii="Calibri" w:eastAsia="Yu Mincho" w:hAnsi="Calibri"/>
                <w:sz w:val="22"/>
                <w:szCs w:val="22"/>
                <w:lang w:eastAsia="ja-JP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B95C3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14D7EC" w14:textId="2926124D" w:rsidR="00447DF7" w:rsidRPr="00447DF7" w:rsidRDefault="0022071A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447DF7" w:rsidRPr="00447DF7" w14:paraId="5A57031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9E9479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B2E70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a bill</w:t>
            </w:r>
          </w:p>
        </w:tc>
      </w:tr>
      <w:tr w:rsidR="00447DF7" w:rsidRPr="00447DF7" w14:paraId="61731DC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1E5E9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20EEBA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447DF7" w:rsidRPr="00447DF7" w14:paraId="184E8A3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4B1F36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F91703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F49100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6B8EB4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447DF7" w:rsidRPr="00447DF7" w14:paraId="57CEF700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189548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view the bill.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the bill.</w:t>
            </w:r>
          </w:p>
          <w:p w14:paraId="02239AF7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AFCA4D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 the "View a bill" button.</w:t>
            </w:r>
            <w:r w:rsidRPr="00447DF7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 xml:space="preserve">" </w:t>
            </w:r>
            <w:r w:rsidRPr="00447DF7">
              <w:rPr>
                <w:rFonts w:ascii="Calibri" w:eastAsia="Yu Mincho" w:hAnsi="Calibri" w:cs="Segoe UI Historic"/>
                <w:color w:val="FFFFFF"/>
                <w:sz w:val="23"/>
                <w:szCs w:val="23"/>
                <w:shd w:val="clear" w:color="auto" w:fill="FFFFFF"/>
                <w:lang w:val="vi-VN" w:eastAsia="ja-JP"/>
              </w:rPr>
              <w:t>.</w:t>
            </w:r>
            <w:r w:rsidRPr="00447DF7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>button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394D6F6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6AB8A1D4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Success: Show the bill.</w:t>
            </w:r>
          </w:p>
          <w:p w14:paraId="48253E2C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Fail: Show error message.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447DF7" w:rsidRPr="00447DF7" w14:paraId="78F945E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E68CB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B25BB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76787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447DF7" w:rsidRPr="00447DF7" w14:paraId="6AC71F4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FB7761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31F6A3B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chooses the "View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 bill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3B106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views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a bill the staff’s 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including:</w:t>
            </w:r>
          </w:p>
          <w:p w14:paraId="5FF2323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Code bill</w:t>
            </w:r>
          </w:p>
          <w:p w14:paraId="697E3CA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Problem Name</w:t>
            </w:r>
          </w:p>
          <w:p w14:paraId="2AEAB5FB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    - Date of creating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bill</w:t>
            </w:r>
          </w:p>
          <w:p w14:paraId="09541EB3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- Quantity</w:t>
            </w:r>
          </w:p>
          <w:p w14:paraId="7B2A7B8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- Price</w:t>
            </w:r>
          </w:p>
          <w:p w14:paraId="27D3288B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 [1]</w:t>
            </w:r>
          </w:p>
        </w:tc>
      </w:tr>
      <w:tr w:rsidR="00447DF7" w:rsidRPr="00447DF7" w14:paraId="4ACE4E39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06FAB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447DF7" w:rsidRPr="00447DF7" w14:paraId="5CA0DAE9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9BBCA4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447DF7" w:rsidRPr="00447DF7" w14:paraId="67DDC9F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FAF5B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3B20603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9D7D53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447DF7" w:rsidRPr="00447DF7" w14:paraId="40F9E859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9B043E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FE98BD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3658CF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the "System is busy" when the internet is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lost.</w:t>
            </w:r>
          </w:p>
        </w:tc>
      </w:tr>
      <w:tr w:rsidR="00447DF7" w:rsidRPr="00447DF7" w14:paraId="09CCDA9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536E94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Relationships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a bill extend Get the list of bills.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447DF7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71C61235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Shop owner views the bill including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code bill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,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problem name, date of creating the bill, quantity, price.</w:t>
            </w:r>
          </w:p>
          <w:p w14:paraId="56B5716A" w14:textId="77777777" w:rsidR="00447DF7" w:rsidRPr="00447DF7" w:rsidRDefault="00447DF7" w:rsidP="00447DF7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system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shows</w:t>
            </w:r>
            <w:r w:rsidRPr="00447DF7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the bill when the employee creates the </w:t>
            </w:r>
            <w:r w:rsidRPr="00447DF7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bill.</w:t>
            </w:r>
          </w:p>
        </w:tc>
      </w:tr>
    </w:tbl>
    <w:p w14:paraId="2130CED0" w14:textId="77777777" w:rsidR="00447DF7" w:rsidRPr="00447DF7" w:rsidRDefault="00447DF7" w:rsidP="00447DF7">
      <w:pPr>
        <w:ind w:left="0"/>
        <w:rPr>
          <w:lang w:val="vi-VN"/>
        </w:rPr>
      </w:pPr>
    </w:p>
    <w:p w14:paraId="45691CFE" w14:textId="08E27DC3" w:rsidR="00447DF7" w:rsidRDefault="009C0F28" w:rsidP="00447DF7">
      <w:pPr>
        <w:pStyle w:val="Heading2"/>
      </w:pPr>
      <w:bookmarkStart w:id="128" w:name="_Toc77169605"/>
      <w:r w:rsidRPr="009C0F28">
        <w:t>Create service</w:t>
      </w:r>
      <w:bookmarkEnd w:id="128"/>
    </w:p>
    <w:p w14:paraId="73FF4F3E" w14:textId="11DB3891" w:rsidR="009C0F28" w:rsidRDefault="009C0F28" w:rsidP="009C0F2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9393803" wp14:editId="5326B842">
            <wp:extent cx="4486275" cy="962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0"/>
        <w:gridCol w:w="3843"/>
        <w:gridCol w:w="3284"/>
        <w:gridCol w:w="1097"/>
      </w:tblGrid>
      <w:tr w:rsidR="009C0F28" w:rsidRPr="009C0F28" w14:paraId="4ECE305F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58FC26" w14:textId="0CE55F4A" w:rsidR="009C0F28" w:rsidRPr="009C0F28" w:rsidRDefault="00B62EFA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-048</w:t>
            </w:r>
          </w:p>
        </w:tc>
      </w:tr>
      <w:tr w:rsidR="009C0F28" w:rsidRPr="009C0F28" w14:paraId="7D1E1B4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227C0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FC4E36" w14:textId="67AB413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B62EFA">
              <w:rPr>
                <w:rFonts w:ascii="Calibri" w:eastAsia="Yu Mincho" w:hAnsi="Calibri"/>
                <w:sz w:val="22"/>
                <w:szCs w:val="22"/>
                <w:lang w:eastAsia="ja-JP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5166A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DAEF61" w14:textId="5EA57C2C" w:rsidR="009C0F28" w:rsidRPr="009C0F28" w:rsidRDefault="0022071A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C0F28" w:rsidRPr="009C0F28" w14:paraId="47C7C16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085D3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6EDB1B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service</w:t>
            </w:r>
          </w:p>
        </w:tc>
      </w:tr>
      <w:tr w:rsidR="009C0F28" w:rsidRPr="009C0F28" w14:paraId="5915D8E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5352E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A12503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9C0F28" w:rsidRPr="009C0F28" w14:paraId="2A2A800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2EF6A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B92B4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BD142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BA4D0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9C0F28" w:rsidRPr="009C0F28" w14:paraId="3FF809F0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7E6F13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create service.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create service.</w:t>
            </w:r>
          </w:p>
          <w:p w14:paraId="7C78004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2AF4523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"Create service" button.</w:t>
            </w:r>
            <w:proofErr w:type="spellStart"/>
            <w:r w:rsidRPr="009C0F28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>utton</w:t>
            </w:r>
            <w:proofErr w:type="spellEnd"/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38FC231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3BDBC96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- Success: A new service created successfully.</w:t>
            </w:r>
          </w:p>
          <w:p w14:paraId="79C970C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Fail: </w:t>
            </w:r>
            <w:r w:rsidRPr="009C0F28">
              <w:rPr>
                <w:rFonts w:ascii="Calibri" w:eastAsia="Yu Mincho" w:hAnsi="Calibri"/>
                <w:iCs/>
                <w:sz w:val="22"/>
                <w:szCs w:val="22"/>
                <w:lang w:eastAsia="ja-JP"/>
              </w:rPr>
              <w:t xml:space="preserve">The system shows the error </w:t>
            </w:r>
            <w:r w:rsidRPr="009C0F28">
              <w:rPr>
                <w:rFonts w:ascii="Calibri" w:eastAsia="Yu Mincho" w:hAnsi="Calibri"/>
                <w:iCs/>
                <w:sz w:val="22"/>
                <w:szCs w:val="22"/>
                <w:lang w:val="vi-VN" w:eastAsia="ja-JP"/>
              </w:rPr>
              <w:t>message.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C0F28" w:rsidRPr="009C0F28" w14:paraId="2BC6F11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A2040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81FB4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90BD9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C0F28" w:rsidRPr="009C0F28" w14:paraId="1399C5B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1B32DB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07AC3F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chooses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Create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Service"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BBB9D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requires the following input from the shop owner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0CD6077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- Service’s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name: textbox, required</w:t>
            </w:r>
          </w:p>
          <w:p w14:paraId="09E8175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Date of creating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service: DateTime picked, required</w:t>
            </w:r>
          </w:p>
          <w:p w14:paraId="27D48BF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Price: textbox, required</w:t>
            </w:r>
          </w:p>
          <w:p w14:paraId="200B873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Description: textbox, required</w:t>
            </w:r>
          </w:p>
          <w:p w14:paraId="754FDB3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Create: button</w:t>
            </w:r>
          </w:p>
        </w:tc>
      </w:tr>
      <w:tr w:rsidR="009C0F28" w:rsidRPr="009C0F28" w14:paraId="190E223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41E2C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A4DC9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input information and click the “Create”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6AF0B2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will check the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data:</w:t>
            </w:r>
          </w:p>
          <w:p w14:paraId="144AEA60" w14:textId="71EE5BE0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Exception[1,2,</w:t>
            </w:r>
            <w:r w:rsidR="005050C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3,4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]</w:t>
            </w:r>
          </w:p>
        </w:tc>
      </w:tr>
      <w:tr w:rsidR="009C0F28" w:rsidRPr="009C0F28" w14:paraId="253117FA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E44754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54B71B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01601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Insert a new service into the database.</w:t>
            </w:r>
          </w:p>
          <w:p w14:paraId="53D172E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The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will show a message"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 created successfully”.</w:t>
            </w:r>
          </w:p>
        </w:tc>
      </w:tr>
      <w:tr w:rsidR="009C0F28" w:rsidRPr="009C0F28" w14:paraId="0CB11CA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719D6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9C0F28" w:rsidRPr="009C0F28" w14:paraId="1F291761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A4825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C0F28" w:rsidRPr="009C0F28" w14:paraId="3952903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729A9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A05FB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85BA8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C0F28" w:rsidRPr="009C0F28" w14:paraId="63DE3E6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732B0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477DD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of "Service Name" is at least 8 characters.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B3A56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Service’s name must be at least 8 characters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677B5A3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0D06A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C4401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length "Service Name" longest is 50 characters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9DB273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Service’s name must be less than 50 characters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340267F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241D57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A70103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Time is not picked in ”Date of creating service”.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BDE8E3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date of creating service must be selected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6457B3" w:rsidRPr="009C0F28" w14:paraId="16BBD0C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7994F15" w14:textId="767FE27B" w:rsidR="006457B3" w:rsidRPr="009C0F28" w:rsidRDefault="006457B3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F7BA4FB" w14:textId="1A4C2D42" w:rsidR="006457B3" w:rsidRPr="009C0F28" w:rsidRDefault="006457B3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</w:t>
            </w:r>
            <w:r w:rsidRPr="006457B3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price must be greater than 0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5750E8C" w14:textId="2571247C" w:rsidR="006457B3" w:rsidRPr="009C0F28" w:rsidRDefault="006457B3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 </w:t>
            </w:r>
            <w:r w:rsidRPr="006457B3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price must be greater than 0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37BAB14D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5C1B7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  <w:p w14:paraId="77978EA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 xml:space="preserve">Business </w:t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Rules:</w:t>
            </w:r>
          </w:p>
          <w:p w14:paraId="0C48B3B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Price: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rice must be greater than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0.</w:t>
            </w:r>
          </w:p>
          <w:p w14:paraId="5C23A13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Date of creating an account must be greater than the current date.</w:t>
            </w:r>
          </w:p>
          <w:p w14:paraId="5DED839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When the repair shop owner clicks the “Create” button:</w:t>
            </w:r>
          </w:p>
          <w:p w14:paraId="7BDF11C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  + Success: Show massage “Service created successfully”.</w:t>
            </w:r>
          </w:p>
        </w:tc>
      </w:tr>
    </w:tbl>
    <w:p w14:paraId="2215C45B" w14:textId="77777777" w:rsidR="009C0F28" w:rsidRPr="009C0F28" w:rsidRDefault="009C0F28" w:rsidP="009C0F28">
      <w:pPr>
        <w:rPr>
          <w:lang w:val="vi-VN"/>
        </w:rPr>
      </w:pPr>
    </w:p>
    <w:p w14:paraId="3643E402" w14:textId="55524830" w:rsidR="00447DF7" w:rsidRDefault="009C0F28" w:rsidP="00447DF7">
      <w:pPr>
        <w:pStyle w:val="Heading2"/>
      </w:pPr>
      <w:bookmarkStart w:id="129" w:name="_Toc77169606"/>
      <w:r w:rsidRPr="009C0F28">
        <w:t>Edit service</w:t>
      </w:r>
      <w:bookmarkEnd w:id="129"/>
    </w:p>
    <w:p w14:paraId="50A82BEF" w14:textId="28DCB14C" w:rsidR="009C0F28" w:rsidRDefault="009C0F28" w:rsidP="009C0F28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C35F3E4" wp14:editId="17E43547">
            <wp:extent cx="5411337" cy="77180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2482" cy="7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3903"/>
        <w:gridCol w:w="3230"/>
        <w:gridCol w:w="1087"/>
      </w:tblGrid>
      <w:tr w:rsidR="009C0F28" w:rsidRPr="009C0F28" w14:paraId="139F3D27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93F15D" w14:textId="43AA8363" w:rsidR="009C0F28" w:rsidRPr="009C0F28" w:rsidRDefault="00011FDE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-049</w:t>
            </w:r>
          </w:p>
        </w:tc>
      </w:tr>
      <w:tr w:rsidR="009C0F28" w:rsidRPr="009C0F28" w14:paraId="646BCAF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F9B5C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BF0DAD" w14:textId="6FC9B846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011FDE">
              <w:rPr>
                <w:rFonts w:ascii="Calibri" w:eastAsia="Yu Mincho" w:hAnsi="Calibri"/>
                <w:sz w:val="22"/>
                <w:szCs w:val="22"/>
                <w:lang w:eastAsia="ja-JP"/>
              </w:rPr>
              <w:t>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7C67C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A65DDE" w14:textId="2ACD6ACF" w:rsidR="009C0F28" w:rsidRPr="009C0F28" w:rsidRDefault="0022071A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9C0F28" w:rsidRPr="009C0F28" w14:paraId="58960BC9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55495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EBFEA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Edit service</w:t>
            </w:r>
          </w:p>
        </w:tc>
      </w:tr>
      <w:tr w:rsidR="009C0F28" w:rsidRPr="009C0F28" w14:paraId="5881389A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4F0F2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057C5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9C0F28" w:rsidRPr="009C0F28" w14:paraId="30822D3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6561F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6BD11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4043BB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732C94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9C0F28" w:rsidRPr="009C0F28" w14:paraId="55C36DEB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0C7B5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edit the service.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edit the service.</w:t>
            </w:r>
          </w:p>
          <w:p w14:paraId="32E521A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1B4819F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 the "Edit Service" button.</w:t>
            </w:r>
            <w:r w:rsidRPr="009C0F28">
              <w:rPr>
                <w:rFonts w:ascii="Segoe UI Historic" w:eastAsia="Yu Mincho" w:hAnsi="Segoe UI Historic" w:cs="Segoe UI Historic"/>
                <w:color w:val="FFFFFF"/>
                <w:sz w:val="23"/>
                <w:szCs w:val="23"/>
                <w:shd w:val="clear" w:color="auto" w:fill="FFFFFF"/>
                <w:lang w:eastAsia="ja-JP"/>
              </w:rPr>
              <w:t>button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3818277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11ADDB5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Success: The service was edited successfully.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C0F28" w:rsidRPr="009C0F28" w14:paraId="607475C5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5CB2C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425C8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E536C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C0F28" w:rsidRPr="009C0F28" w14:paraId="347EC778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D6E6D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562FC5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chooses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Edit S</w:t>
            </w:r>
            <w:proofErr w:type="spellStart"/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ervice</w:t>
            </w:r>
            <w:proofErr w:type="spellEnd"/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177192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requires the following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edit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from the shop owner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including:</w:t>
            </w:r>
          </w:p>
          <w:p w14:paraId="510BCF1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- Service’s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name: textbox, required</w:t>
            </w:r>
          </w:p>
          <w:p w14:paraId="4D13B55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Date of creating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service: DateTime picked, required</w:t>
            </w:r>
          </w:p>
          <w:p w14:paraId="08209AB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Price: textbox, required</w:t>
            </w:r>
          </w:p>
          <w:p w14:paraId="65DBCBE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Description: textbox, required</w:t>
            </w:r>
          </w:p>
          <w:p w14:paraId="3C2A0E9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Submit: button</w:t>
            </w:r>
          </w:p>
        </w:tc>
      </w:tr>
      <w:tr w:rsidR="009C0F28" w:rsidRPr="009C0F28" w14:paraId="1A7A7A9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EB70FCC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FE5F0B5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input information and click the “Submit” 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50234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system will check the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data:</w:t>
            </w:r>
          </w:p>
          <w:p w14:paraId="746708C0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Exception[1,2,3]</w:t>
            </w:r>
          </w:p>
          <w:p w14:paraId="2FC7AE6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 “Edit successfully”</w:t>
            </w:r>
          </w:p>
        </w:tc>
      </w:tr>
      <w:tr w:rsidR="009C0F28" w:rsidRPr="009C0F28" w14:paraId="17268C7A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BEA0AA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9C0F28" w:rsidRPr="009C0F28" w14:paraId="25D598B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CE7DB51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9C0F28" w:rsidRPr="009C0F28" w14:paraId="45E6D57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5008E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728C1E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761A96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9C0F28" w:rsidRPr="009C0F28" w14:paraId="33925DA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98226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E6D948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Length of ”Service’s Name” is not in range, lower than min.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CE7CC3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Service’s name must be at least 8 characters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135F8B0C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11EC8C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50A15B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Length of” Service’s Name” is not in range, higher than min.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EF11FD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Service’s name must be less than 50 characters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45356EAF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365FC36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898DF2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Time is not picked in the” Date of edit service”.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A1726B9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date of editing service must be selected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392B83" w:rsidRPr="009C0F28" w14:paraId="1338366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E238E7E" w14:textId="35F9C2BC" w:rsidR="00392B83" w:rsidRPr="009C0F28" w:rsidRDefault="00392B83" w:rsidP="00392B8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51E4939" w14:textId="49B06A42" w:rsidR="00392B83" w:rsidRPr="009C0F28" w:rsidRDefault="00392B83" w:rsidP="00392B8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</w:t>
            </w:r>
            <w:r w:rsidRPr="006457B3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price must be greater than 0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5EBD432" w14:textId="0FE93627" w:rsidR="00392B83" w:rsidRPr="009C0F28" w:rsidRDefault="00392B83" w:rsidP="00392B83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System show message the "</w:t>
            </w:r>
            <w:r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The </w:t>
            </w:r>
            <w:r w:rsidRPr="006457B3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price must be greater than 0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"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.</w:t>
            </w:r>
          </w:p>
        </w:tc>
      </w:tr>
      <w:tr w:rsidR="009C0F28" w:rsidRPr="009C0F28" w14:paraId="4F68C76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E4037F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Edit service extend View service.</w:t>
            </w:r>
          </w:p>
          <w:p w14:paraId="1F66E366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9C0F28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Rules:</w:t>
            </w:r>
          </w:p>
          <w:p w14:paraId="492E85BD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Date of creating an account must be greater than the current date.</w:t>
            </w:r>
          </w:p>
          <w:p w14:paraId="18CD7AA8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P</w:t>
            </w:r>
            <w:r w:rsidRPr="009C0F28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rice must be greater than </w:t>
            </w: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0.</w:t>
            </w:r>
          </w:p>
          <w:p w14:paraId="1DE72E1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>- When the repair shop owner clicks the ”Submit” button:</w:t>
            </w:r>
          </w:p>
          <w:p w14:paraId="48DFDE87" w14:textId="77777777" w:rsidR="009C0F28" w:rsidRPr="009C0F28" w:rsidRDefault="009C0F28" w:rsidP="009C0F28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9C0F28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  + Success: Show massage “Service edited successfully”.</w:t>
            </w:r>
          </w:p>
        </w:tc>
      </w:tr>
    </w:tbl>
    <w:p w14:paraId="358A758B" w14:textId="77777777" w:rsidR="009C0F28" w:rsidRPr="009C0F28" w:rsidRDefault="009C0F28" w:rsidP="009C0F28">
      <w:pPr>
        <w:rPr>
          <w:lang w:val="vi-VN"/>
        </w:rPr>
      </w:pPr>
    </w:p>
    <w:p w14:paraId="27433F4B" w14:textId="5A3C5604" w:rsidR="009C0F28" w:rsidRDefault="009C0F28" w:rsidP="009C0F28">
      <w:pPr>
        <w:pStyle w:val="Heading2"/>
      </w:pPr>
      <w:bookmarkStart w:id="130" w:name="_Toc77169607"/>
      <w:r w:rsidRPr="009C0F28">
        <w:t>View service</w:t>
      </w:r>
      <w:bookmarkEnd w:id="130"/>
    </w:p>
    <w:p w14:paraId="57BCC7D9" w14:textId="3E602E0E" w:rsidR="004C025D" w:rsidRDefault="004C025D" w:rsidP="004C025D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C1BDE59" wp14:editId="442DC5C3">
            <wp:extent cx="4257675" cy="9429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ED0" w14:textId="77777777" w:rsidR="004C025D" w:rsidRPr="004C025D" w:rsidRDefault="004C025D" w:rsidP="004C025D">
      <w:pPr>
        <w:rPr>
          <w:lang w:val="vi-VN"/>
        </w:rPr>
      </w:pP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3680"/>
        <w:gridCol w:w="3344"/>
        <w:gridCol w:w="1100"/>
      </w:tblGrid>
      <w:tr w:rsidR="004C025D" w:rsidRPr="004C025D" w14:paraId="693B0E34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08EB63" w14:textId="4F6E3C7C" w:rsidR="004C025D" w:rsidRPr="004C025D" w:rsidRDefault="00930175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-050</w:t>
            </w:r>
          </w:p>
        </w:tc>
      </w:tr>
      <w:tr w:rsidR="004C025D" w:rsidRPr="004C025D" w14:paraId="42B9DA77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99CC78C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9FF37E" w14:textId="55687464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930175">
              <w:rPr>
                <w:rFonts w:ascii="Calibri" w:eastAsia="Yu Mincho" w:hAnsi="Calibri"/>
                <w:sz w:val="22"/>
                <w:szCs w:val="22"/>
                <w:lang w:eastAsia="ja-JP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4CF400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8398BED" w14:textId="6DD38C6F" w:rsidR="004C025D" w:rsidRPr="004C025D" w:rsidRDefault="0022071A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4C025D" w:rsidRPr="004C025D" w14:paraId="4563B599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FED920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DC8EE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service</w:t>
            </w:r>
          </w:p>
        </w:tc>
      </w:tr>
      <w:tr w:rsidR="004C025D" w:rsidRPr="004C025D" w14:paraId="5E7FD69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3A7B76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9F1F47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4C025D" w:rsidRPr="004C025D" w14:paraId="1841B67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5812A1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CF9808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085A2D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784025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4C025D" w:rsidRPr="004C025D" w14:paraId="387E8FA6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00CF37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>- Repair Shop Owner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view the service.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view the service.</w:t>
            </w:r>
          </w:p>
          <w:p w14:paraId="361A335E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26317471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"View Service" button.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524CDDFA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69ECB23C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Success: Show the bill.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4C025D" w:rsidRPr="004C025D" w14:paraId="4B220BC6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59A3B3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EA0669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04B1B4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4C025D" w:rsidRPr="004C025D" w14:paraId="1480995D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42A8C69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F597E0D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chooses the "View Service”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7456D66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The repair shop owner views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a bill the staff’s 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including:</w:t>
            </w:r>
          </w:p>
          <w:p w14:paraId="4D82B021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- 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Service’s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name</w:t>
            </w:r>
          </w:p>
          <w:p w14:paraId="29ABC62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Date of creating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</w:t>
            </w:r>
          </w:p>
          <w:p w14:paraId="3DDE33D7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Price</w:t>
            </w:r>
          </w:p>
          <w:p w14:paraId="10779F3E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Description</w:t>
            </w:r>
          </w:p>
          <w:p w14:paraId="5824C2B9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Delete service: button</w:t>
            </w:r>
          </w:p>
          <w:p w14:paraId="154F0BB3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Edit service: button</w:t>
            </w:r>
          </w:p>
        </w:tc>
      </w:tr>
      <w:tr w:rsidR="004C025D" w:rsidRPr="004C025D" w14:paraId="18703930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883544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4C025D" w:rsidRPr="004C025D" w14:paraId="781724CC" w14:textId="77777777" w:rsidTr="00D11B64">
        <w:trPr>
          <w:trHeight w:val="702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4EA4D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4C025D" w:rsidRPr="004C025D" w14:paraId="72CCDCDE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EB8BA4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58CADA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6AD07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4C025D" w:rsidRPr="004C025D" w14:paraId="28DFC98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4216DA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A7379BE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1251FB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System show message the "System is busy" when the internet is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lost.</w:t>
            </w:r>
          </w:p>
        </w:tc>
      </w:tr>
      <w:tr w:rsidR="004C025D" w:rsidRPr="004C025D" w14:paraId="04C7B16D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41F9A2" w14:textId="06D53DC2" w:rsidR="004C025D" w:rsidRPr="00A72192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: </w:t>
            </w:r>
            <w:r w:rsidR="00A72192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N/A</w:t>
            </w:r>
          </w:p>
          <w:p w14:paraId="7A129649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4C025D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:</w:t>
            </w:r>
          </w:p>
          <w:p w14:paraId="361C77F0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The shop owner views all services including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service’s name, date of creating service, description, price.</w:t>
            </w:r>
          </w:p>
          <w:p w14:paraId="7D32111E" w14:textId="77777777" w:rsidR="004C025D" w:rsidRPr="004C025D" w:rsidRDefault="004C025D" w:rsidP="004C025D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- System show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service </w:t>
            </w:r>
            <w:r w:rsidRPr="004C025D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from </w:t>
            </w:r>
            <w:r w:rsidRPr="004C025D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the database.</w:t>
            </w:r>
          </w:p>
        </w:tc>
      </w:tr>
    </w:tbl>
    <w:p w14:paraId="3CA09E6D" w14:textId="3E994D6D" w:rsidR="009C0F28" w:rsidRDefault="00A51B44" w:rsidP="009C0F28">
      <w:pPr>
        <w:pStyle w:val="Heading2"/>
      </w:pPr>
      <w:bookmarkStart w:id="131" w:name="_Toc77169608"/>
      <w:r w:rsidRPr="00A51B44">
        <w:t>Delete service</w:t>
      </w:r>
      <w:bookmarkEnd w:id="131"/>
    </w:p>
    <w:p w14:paraId="3B6523A0" w14:textId="4D220D6D" w:rsidR="004C025D" w:rsidRDefault="00A51B44" w:rsidP="004C025D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EFED6BF" wp14:editId="1DC94328">
            <wp:extent cx="5715000" cy="86091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9"/>
        <w:gridCol w:w="4066"/>
        <w:gridCol w:w="3013"/>
        <w:gridCol w:w="986"/>
      </w:tblGrid>
      <w:tr w:rsidR="00A51B44" w:rsidRPr="00A51B44" w14:paraId="1B1BCDC3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095C03" w14:textId="40A7E7DF" w:rsidR="00A51B44" w:rsidRPr="00A51B44" w:rsidRDefault="00E00F46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F80B89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</w:t>
            </w:r>
            <w:r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-051</w:t>
            </w:r>
          </w:p>
        </w:tc>
      </w:tr>
      <w:tr w:rsidR="00A51B44" w:rsidRPr="00A51B44" w14:paraId="17495093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B17042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2C5337" w14:textId="10F6ABD5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UC0</w:t>
            </w:r>
            <w:r w:rsidR="00E00F46">
              <w:rPr>
                <w:rFonts w:ascii="Calibri" w:eastAsia="Yu Mincho" w:hAnsi="Calibri"/>
                <w:sz w:val="22"/>
                <w:szCs w:val="22"/>
                <w:lang w:eastAsia="ja-JP"/>
              </w:rPr>
              <w:t>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814A83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Use Case Version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143BDD" w14:textId="364DEE46" w:rsidR="00A51B44" w:rsidRPr="00A51B44" w:rsidRDefault="0022071A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9C2A86">
              <w:rPr>
                <w:rFonts w:ascii="Calibri" w:eastAsia="Yu Mincho" w:hAnsi="Calibri"/>
                <w:sz w:val="22"/>
                <w:szCs w:val="22"/>
                <w:lang w:eastAsia="ja-JP"/>
              </w:rPr>
              <w:t>3</w:t>
            </w:r>
            <w:r>
              <w:rPr>
                <w:rFonts w:ascii="Calibri" w:eastAsia="Yu Mincho" w:hAnsi="Calibri"/>
                <w:sz w:val="22"/>
                <w:szCs w:val="22"/>
                <w:lang w:eastAsia="ja-JP"/>
              </w:rPr>
              <w:t>.0</w:t>
            </w:r>
          </w:p>
        </w:tc>
      </w:tr>
      <w:tr w:rsidR="00A51B44" w:rsidRPr="00A51B44" w14:paraId="41D2F23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A4CF3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lastRenderedPageBreak/>
              <w:t>Use Case Name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AEA3E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Delete service</w:t>
            </w:r>
          </w:p>
        </w:tc>
      </w:tr>
      <w:tr w:rsidR="00A51B44" w:rsidRPr="00A51B44" w14:paraId="72022BE0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A225C1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Author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B8F42CA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Pham Viet Tai</w:t>
            </w:r>
          </w:p>
        </w:tc>
      </w:tr>
      <w:tr w:rsidR="00A51B44" w:rsidRPr="00A51B44" w14:paraId="00548EAF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5A312D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1D6E7B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01-07-2021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242412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888BA02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High</w:t>
            </w:r>
          </w:p>
        </w:tc>
      </w:tr>
      <w:tr w:rsidR="00A51B44" w:rsidRPr="00A51B44" w14:paraId="30506F12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6F28CA4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Repair Shop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Summary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Help the shop owner delete the service.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Goal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The repair shop owners can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delete the service.</w:t>
            </w:r>
          </w:p>
          <w:p w14:paraId="620A4AD7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Triggers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3FE60B7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repair shop owner chooses the "Delete service" button.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Precondition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  <w:t xml:space="preserve">-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The user 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must be the repair shop’s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owner.</w:t>
            </w:r>
          </w:p>
          <w:p w14:paraId="7752F3F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The user must have a stable network connection.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Post Conditions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p w14:paraId="4466A18D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Success: The service Deleted successfully.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br/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Main Success Scenario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</w:tc>
      </w:tr>
      <w:tr w:rsidR="00A51B44" w:rsidRPr="00A51B44" w14:paraId="60EFCF7B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C1DF02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Step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94FE8E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Actor Action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F67B95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System Response</w:t>
            </w:r>
          </w:p>
        </w:tc>
      </w:tr>
      <w:tr w:rsidR="00A51B44" w:rsidRPr="00A51B44" w14:paraId="70A10554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AF77F0B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D1AF46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chooses the "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Delete 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service"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E3DE806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message”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Are you sure you want to delete?”.</w:t>
            </w:r>
          </w:p>
          <w:p w14:paraId="77FAEE9D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      + “OK” button.</w:t>
            </w:r>
          </w:p>
        </w:tc>
      </w:tr>
      <w:tr w:rsidR="00A51B44" w:rsidRPr="00A51B44" w14:paraId="15370E51" w14:textId="77777777" w:rsidTr="00D11B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C5650F0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66BF6E8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The repair shop owner chooses the "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OK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"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button.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6EBF587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Show the message”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Deleted Successfully”.</w:t>
            </w:r>
          </w:p>
        </w:tc>
      </w:tr>
      <w:tr w:rsidR="00A51B44" w:rsidRPr="00A51B44" w14:paraId="556C4DF8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2CFDD5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Alternative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 xml:space="preserve"> </w:t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Scenario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</w:p>
          <w:tbl>
            <w:tblPr>
              <w:tblStyle w:val="TableGrid39"/>
              <w:tblW w:w="0" w:type="auto"/>
              <w:tblLook w:val="04A0" w:firstRow="1" w:lastRow="0" w:firstColumn="1" w:lastColumn="0" w:noHBand="0" w:noVBand="1"/>
            </w:tblPr>
            <w:tblGrid>
              <w:gridCol w:w="1117"/>
              <w:gridCol w:w="3690"/>
              <w:gridCol w:w="4437"/>
            </w:tblGrid>
            <w:tr w:rsidR="00A51B44" w:rsidRPr="00A51B44" w14:paraId="26B0C9AF" w14:textId="77777777" w:rsidTr="00D11B64">
              <w:trPr>
                <w:trHeight w:val="58"/>
              </w:trPr>
              <w:tc>
                <w:tcPr>
                  <w:tcW w:w="1117" w:type="dxa"/>
                </w:tcPr>
                <w:p w14:paraId="6512CE5C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A51B44">
                    <w:rPr>
                      <w:sz w:val="22"/>
                      <w:szCs w:val="22"/>
                    </w:rPr>
                    <w:t>Step</w:t>
                  </w:r>
                </w:p>
              </w:tc>
              <w:tc>
                <w:tcPr>
                  <w:tcW w:w="3690" w:type="dxa"/>
                </w:tcPr>
                <w:p w14:paraId="1D83948A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A51B44">
                    <w:rPr>
                      <w:sz w:val="22"/>
                      <w:szCs w:val="22"/>
                    </w:rPr>
                    <w:t>Actor Action</w:t>
                  </w:r>
                </w:p>
              </w:tc>
              <w:tc>
                <w:tcPr>
                  <w:tcW w:w="4437" w:type="dxa"/>
                </w:tcPr>
                <w:p w14:paraId="5BE621F0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</w:rPr>
                  </w:pPr>
                  <w:r w:rsidRPr="00A51B44">
                    <w:rPr>
                      <w:sz w:val="22"/>
                      <w:szCs w:val="22"/>
                    </w:rPr>
                    <w:t>System Response</w:t>
                  </w:r>
                </w:p>
              </w:tc>
            </w:tr>
            <w:tr w:rsidR="00A51B44" w:rsidRPr="00A51B44" w14:paraId="45808803" w14:textId="77777777" w:rsidTr="00D11B64">
              <w:tc>
                <w:tcPr>
                  <w:tcW w:w="1117" w:type="dxa"/>
                </w:tcPr>
                <w:p w14:paraId="6735FBB7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A51B44">
                    <w:rPr>
                      <w:sz w:val="22"/>
                      <w:szCs w:val="22"/>
                      <w:lang w:val="vi-VN"/>
                    </w:rPr>
                    <w:t>1</w:t>
                  </w:r>
                </w:p>
              </w:tc>
              <w:tc>
                <w:tcPr>
                  <w:tcW w:w="3690" w:type="dxa"/>
                </w:tcPr>
                <w:p w14:paraId="1D067DB7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A51B44">
                    <w:rPr>
                      <w:sz w:val="22"/>
                      <w:szCs w:val="22"/>
                    </w:rPr>
                    <w:t>The repair shop owner chooses the "</w:t>
                  </w:r>
                  <w:r w:rsidRPr="00A51B44">
                    <w:rPr>
                      <w:sz w:val="22"/>
                      <w:szCs w:val="22"/>
                      <w:lang w:val="vi-VN"/>
                    </w:rPr>
                    <w:t>Cancel</w:t>
                  </w:r>
                  <w:r w:rsidRPr="00A51B44">
                    <w:rPr>
                      <w:sz w:val="22"/>
                      <w:szCs w:val="22"/>
                    </w:rPr>
                    <w:t xml:space="preserve">" </w:t>
                  </w:r>
                  <w:r w:rsidRPr="00A51B44">
                    <w:rPr>
                      <w:sz w:val="22"/>
                      <w:szCs w:val="22"/>
                      <w:lang w:val="vi-VN"/>
                    </w:rPr>
                    <w:t>button.</w:t>
                  </w:r>
                </w:p>
              </w:tc>
              <w:tc>
                <w:tcPr>
                  <w:tcW w:w="4437" w:type="dxa"/>
                </w:tcPr>
                <w:p w14:paraId="1D118DFB" w14:textId="77777777" w:rsidR="00A51B44" w:rsidRPr="00A51B44" w:rsidRDefault="00A51B44" w:rsidP="00A51B44">
                  <w:pPr>
                    <w:spacing w:before="0" w:after="0"/>
                    <w:ind w:left="0"/>
                    <w:rPr>
                      <w:sz w:val="22"/>
                      <w:szCs w:val="22"/>
                      <w:lang w:val="vi-VN"/>
                    </w:rPr>
                  </w:pPr>
                  <w:r w:rsidRPr="00A51B44">
                    <w:rPr>
                      <w:sz w:val="22"/>
                      <w:szCs w:val="22"/>
                      <w:lang w:val="vi-VN"/>
                    </w:rPr>
                    <w:t>- Show the message “Cancelled”.</w:t>
                  </w:r>
                </w:p>
              </w:tc>
            </w:tr>
          </w:tbl>
          <w:p w14:paraId="6EEEACE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</w:p>
        </w:tc>
      </w:tr>
      <w:tr w:rsidR="00A51B44" w:rsidRPr="00A51B44" w14:paraId="65780E6C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F80F84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Exceptions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N/A</w:t>
            </w:r>
          </w:p>
        </w:tc>
      </w:tr>
      <w:tr w:rsidR="00A51B44" w:rsidRPr="00A51B44" w14:paraId="1FD211E5" w14:textId="77777777" w:rsidTr="00D11B64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CE2C69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>Relationships</w:t>
            </w:r>
            <w:r w:rsidRPr="00A51B44">
              <w:rPr>
                <w:rFonts w:ascii="Calibri" w:eastAsia="Yu Mincho" w:hAnsi="Calibri"/>
                <w:sz w:val="22"/>
                <w:szCs w:val="22"/>
                <w:lang w:eastAsia="ja-JP"/>
              </w:rPr>
              <w:t>:</w:t>
            </w: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 xml:space="preserve"> Delete service extend View service.</w:t>
            </w:r>
          </w:p>
          <w:p w14:paraId="058A968F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b/>
                <w:sz w:val="22"/>
                <w:szCs w:val="22"/>
                <w:lang w:eastAsia="ja-JP"/>
              </w:rPr>
              <w:t xml:space="preserve">Business </w:t>
            </w:r>
            <w:r w:rsidRPr="00A51B44">
              <w:rPr>
                <w:rFonts w:ascii="Calibri" w:eastAsia="Yu Mincho" w:hAnsi="Calibri"/>
                <w:b/>
                <w:sz w:val="22"/>
                <w:szCs w:val="22"/>
                <w:lang w:val="vi-VN" w:eastAsia="ja-JP"/>
              </w:rPr>
              <w:t>Rules:</w:t>
            </w:r>
          </w:p>
          <w:p w14:paraId="30BE9A55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t>- When the repair shop owner clicks the ”OK” button:</w:t>
            </w:r>
          </w:p>
          <w:p w14:paraId="1B337311" w14:textId="77777777" w:rsidR="00A51B44" w:rsidRPr="00A51B44" w:rsidRDefault="00A51B44" w:rsidP="00A51B44">
            <w:pPr>
              <w:spacing w:before="0" w:after="160" w:line="259" w:lineRule="auto"/>
              <w:ind w:left="0"/>
              <w:rPr>
                <w:rFonts w:ascii="Calibri" w:eastAsia="Yu Mincho" w:hAnsi="Calibri"/>
                <w:sz w:val="22"/>
                <w:szCs w:val="22"/>
                <w:lang w:val="vi-VN" w:eastAsia="ja-JP"/>
              </w:rPr>
            </w:pPr>
            <w:r w:rsidRPr="00A51B44">
              <w:rPr>
                <w:rFonts w:ascii="Calibri" w:eastAsia="Yu Mincho" w:hAnsi="Calibri"/>
                <w:sz w:val="22"/>
                <w:szCs w:val="22"/>
                <w:lang w:val="vi-VN" w:eastAsia="ja-JP"/>
              </w:rPr>
              <w:lastRenderedPageBreak/>
              <w:t xml:space="preserve">         + Success: The system will update the service status to "false".</w:t>
            </w:r>
          </w:p>
        </w:tc>
      </w:tr>
    </w:tbl>
    <w:p w14:paraId="5F7E3B8B" w14:textId="77777777" w:rsidR="00D65EC8" w:rsidRPr="00D65EC8" w:rsidRDefault="00D65EC8" w:rsidP="00A51B44">
      <w:pPr>
        <w:pStyle w:val="Caption"/>
        <w:jc w:val="left"/>
      </w:pPr>
    </w:p>
    <w:p w14:paraId="5A6A432A" w14:textId="07C64A53" w:rsidR="0051524F" w:rsidRDefault="0051524F" w:rsidP="00461196">
      <w:pPr>
        <w:pStyle w:val="Heading1"/>
        <w:numPr>
          <w:ilvl w:val="0"/>
          <w:numId w:val="33"/>
        </w:numPr>
      </w:pPr>
      <w:bookmarkStart w:id="132" w:name="_Toc77150335"/>
      <w:bookmarkStart w:id="133" w:name="_Toc77152665"/>
      <w:bookmarkStart w:id="134" w:name="_Toc77169609"/>
      <w:r>
        <w:lastRenderedPageBreak/>
        <w:t>NON-FUNCTIONAL Requirements</w:t>
      </w:r>
      <w:bookmarkEnd w:id="132"/>
      <w:bookmarkEnd w:id="133"/>
      <w:bookmarkEnd w:id="134"/>
      <w:r>
        <w:t xml:space="preserve"> </w:t>
      </w:r>
    </w:p>
    <w:p w14:paraId="399F82EB" w14:textId="484ADAB2" w:rsidR="0050513B" w:rsidRDefault="003F3A31" w:rsidP="00461196">
      <w:pPr>
        <w:pStyle w:val="Heading2"/>
      </w:pPr>
      <w:bookmarkStart w:id="135" w:name="_Toc521150205"/>
      <w:bookmarkStart w:id="136" w:name="_Toc77150336"/>
      <w:bookmarkStart w:id="137" w:name="_Toc77152666"/>
      <w:bookmarkStart w:id="138" w:name="_Toc77169610"/>
      <w:r>
        <w:t>Usability</w:t>
      </w:r>
      <w:bookmarkEnd w:id="135"/>
      <w:bookmarkEnd w:id="136"/>
      <w:bookmarkEnd w:id="137"/>
      <w:bookmarkEnd w:id="138"/>
      <w:r w:rsidR="0050513B">
        <w:t xml:space="preserve"> </w:t>
      </w:r>
    </w:p>
    <w:p w14:paraId="376E30FC" w14:textId="77777777" w:rsidR="0024568E" w:rsidRPr="0024568E" w:rsidRDefault="0024568E" w:rsidP="0024568E">
      <w:pPr>
        <w:rPr>
          <w:lang w:val="vi-VN"/>
        </w:rPr>
      </w:pPr>
      <w:r w:rsidRPr="0024568E">
        <w:rPr>
          <w:lang w:val="vi-VN"/>
        </w:rPr>
        <w:t xml:space="preserve">Repair Shop Owner, Admin, Staff should need less </w:t>
      </w:r>
      <w:r>
        <w:rPr>
          <w:lang w:val="vi-VN"/>
        </w:rPr>
        <w:t xml:space="preserve">than two days of training to be </w:t>
      </w:r>
      <w:r w:rsidRPr="0024568E">
        <w:rPr>
          <w:lang w:val="vi-VN"/>
        </w:rPr>
        <w:t>productive with the system.</w:t>
      </w:r>
    </w:p>
    <w:p w14:paraId="195A158E" w14:textId="40BCB992" w:rsidR="0050513B" w:rsidRDefault="0050513B" w:rsidP="00461196">
      <w:pPr>
        <w:pStyle w:val="Heading2"/>
      </w:pPr>
      <w:bookmarkStart w:id="139" w:name="_Toc521150206"/>
      <w:bookmarkStart w:id="140" w:name="_Toc77150337"/>
      <w:bookmarkStart w:id="141" w:name="_Toc77152667"/>
      <w:bookmarkStart w:id="142" w:name="_Toc77169611"/>
      <w:r>
        <w:t>Reliability</w:t>
      </w:r>
      <w:bookmarkEnd w:id="139"/>
      <w:bookmarkEnd w:id="140"/>
      <w:bookmarkEnd w:id="141"/>
      <w:bookmarkEnd w:id="142"/>
      <w:r>
        <w:t xml:space="preserve"> </w:t>
      </w:r>
    </w:p>
    <w:p w14:paraId="2FF9B28B" w14:textId="00785448" w:rsidR="003F3A31" w:rsidRPr="003F3A31" w:rsidRDefault="008E1C1D" w:rsidP="003F3A31">
      <w:r w:rsidRPr="008E1C1D">
        <w:rPr>
          <w:lang w:val="en"/>
        </w:rPr>
        <w:t xml:space="preserve">The average application error frequency should be less than 3 times / 1 year. </w:t>
      </w:r>
    </w:p>
    <w:p w14:paraId="19433CB0" w14:textId="3A30586D" w:rsidR="0050513B" w:rsidRDefault="003F3A31" w:rsidP="00461196">
      <w:pPr>
        <w:pStyle w:val="Heading2"/>
      </w:pPr>
      <w:bookmarkStart w:id="143" w:name="_Toc521150207"/>
      <w:bookmarkStart w:id="144" w:name="_Toc77150338"/>
      <w:bookmarkStart w:id="145" w:name="_Toc77152668"/>
      <w:bookmarkStart w:id="146" w:name="_Toc77169612"/>
      <w:r>
        <w:t>Performance</w:t>
      </w:r>
      <w:bookmarkEnd w:id="143"/>
      <w:bookmarkEnd w:id="144"/>
      <w:bookmarkEnd w:id="145"/>
      <w:bookmarkEnd w:id="146"/>
    </w:p>
    <w:p w14:paraId="437BFCA3" w14:textId="2345FEF0" w:rsidR="003F3A31" w:rsidRDefault="003F3A31" w:rsidP="003F3A31">
      <w:pPr>
        <w:rPr>
          <w:lang w:val="en"/>
        </w:rPr>
      </w:pPr>
      <w:r w:rsidRPr="0025568E">
        <w:rPr>
          <w:lang w:val="en"/>
        </w:rPr>
        <w:t xml:space="preserve">The application’s load time should not be more than </w:t>
      </w:r>
      <w:r>
        <w:rPr>
          <w:lang w:val="vi-VN"/>
        </w:rPr>
        <w:t>three seconds</w:t>
      </w:r>
      <w:r>
        <w:rPr>
          <w:lang w:val="en"/>
        </w:rPr>
        <w:t xml:space="preserve"> for users.</w:t>
      </w:r>
    </w:p>
    <w:p w14:paraId="4F51FA2E" w14:textId="5C5316E5" w:rsidR="008E1C1D" w:rsidRPr="003F3A31" w:rsidRDefault="008E1C1D" w:rsidP="003F3A31">
      <w:pPr>
        <w:rPr>
          <w:lang w:val="en"/>
        </w:rPr>
      </w:pPr>
      <w:r>
        <w:rPr>
          <w:lang w:val="en"/>
        </w:rPr>
        <w:t>T</w:t>
      </w:r>
      <w:r w:rsidRPr="008E1C1D">
        <w:rPr>
          <w:lang w:val="en"/>
        </w:rPr>
        <w:t>he application meets the minimum number of simultaneous accesses of 3000 people.</w:t>
      </w:r>
    </w:p>
    <w:p w14:paraId="33B314E8" w14:textId="4E7C33E1" w:rsidR="0050513B" w:rsidRDefault="0050513B" w:rsidP="00461196">
      <w:pPr>
        <w:pStyle w:val="Heading1"/>
        <w:numPr>
          <w:ilvl w:val="0"/>
          <w:numId w:val="33"/>
        </w:numPr>
      </w:pPr>
      <w:bookmarkStart w:id="147" w:name="_Toc521150216"/>
      <w:bookmarkStart w:id="148" w:name="_Toc77150339"/>
      <w:bookmarkStart w:id="149" w:name="_Toc77152669"/>
      <w:bookmarkStart w:id="150" w:name="_Toc77169613"/>
      <w:r>
        <w:lastRenderedPageBreak/>
        <w:t>Supporting Information</w:t>
      </w:r>
      <w:bookmarkStart w:id="151" w:name="_Toc456598586"/>
      <w:bookmarkStart w:id="152" w:name="_Toc504442098"/>
      <w:bookmarkEnd w:id="147"/>
      <w:bookmarkEnd w:id="148"/>
      <w:bookmarkEnd w:id="149"/>
      <w:bookmarkEnd w:id="150"/>
    </w:p>
    <w:bookmarkEnd w:id="2"/>
    <w:bookmarkEnd w:id="3"/>
    <w:bookmarkEnd w:id="4"/>
    <w:bookmarkEnd w:id="5"/>
    <w:bookmarkEnd w:id="6"/>
    <w:bookmarkEnd w:id="7"/>
    <w:bookmarkEnd w:id="151"/>
    <w:bookmarkEnd w:id="152"/>
    <w:p w14:paraId="7835E1F8" w14:textId="49FA4345" w:rsidR="003F3A31" w:rsidRPr="0025568E" w:rsidRDefault="003F3A31" w:rsidP="003F3A31">
      <w:r>
        <w:t>N/A</w:t>
      </w:r>
    </w:p>
    <w:p w14:paraId="462AD131" w14:textId="77777777" w:rsidR="0050513B" w:rsidRPr="003F3A31" w:rsidRDefault="0050513B" w:rsidP="00131119">
      <w:pPr>
        <w:pStyle w:val="InfoBlue"/>
        <w:rPr>
          <w:lang w:val="vi-VN"/>
        </w:rPr>
      </w:pPr>
    </w:p>
    <w:sectPr w:rsidR="0050513B" w:rsidRPr="003F3A31">
      <w:headerReference w:type="default" r:id="rId66"/>
      <w:pgSz w:w="12240" w:h="15840"/>
      <w:pgMar w:top="144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0706C" w14:textId="77777777" w:rsidR="007E1E68" w:rsidRDefault="007E1E68" w:rsidP="00131119">
      <w:r>
        <w:separator/>
      </w:r>
    </w:p>
    <w:p w14:paraId="75B5A97C" w14:textId="77777777" w:rsidR="007E1E68" w:rsidRDefault="007E1E68" w:rsidP="00131119"/>
    <w:p w14:paraId="5533FA79" w14:textId="77777777" w:rsidR="007E1E68" w:rsidRDefault="007E1E68" w:rsidP="00131119"/>
    <w:p w14:paraId="461CDAAF" w14:textId="77777777" w:rsidR="007E1E68" w:rsidRDefault="007E1E68" w:rsidP="00131119"/>
    <w:p w14:paraId="5BFE4689" w14:textId="77777777" w:rsidR="007E1E68" w:rsidRDefault="007E1E68" w:rsidP="00131119"/>
    <w:p w14:paraId="44E4E33D" w14:textId="77777777" w:rsidR="007E1E68" w:rsidRDefault="007E1E68"/>
    <w:p w14:paraId="1BEE8376" w14:textId="77777777" w:rsidR="007E1E68" w:rsidRDefault="007E1E68"/>
    <w:p w14:paraId="283619B7" w14:textId="77777777" w:rsidR="007E1E68" w:rsidRDefault="007E1E68" w:rsidP="00201EC4"/>
    <w:p w14:paraId="3E853EC6" w14:textId="77777777" w:rsidR="007E1E68" w:rsidRDefault="007E1E68" w:rsidP="00CA0558"/>
    <w:p w14:paraId="18C5FBBD" w14:textId="77777777" w:rsidR="007E1E68" w:rsidRDefault="007E1E68" w:rsidP="00263F7C"/>
  </w:endnote>
  <w:endnote w:type="continuationSeparator" w:id="0">
    <w:p w14:paraId="7222B6F2" w14:textId="77777777" w:rsidR="007E1E68" w:rsidRDefault="007E1E68" w:rsidP="00131119">
      <w:r>
        <w:continuationSeparator/>
      </w:r>
    </w:p>
    <w:p w14:paraId="38D15322" w14:textId="77777777" w:rsidR="007E1E68" w:rsidRDefault="007E1E68" w:rsidP="00131119"/>
    <w:p w14:paraId="516F0482" w14:textId="77777777" w:rsidR="007E1E68" w:rsidRDefault="007E1E68" w:rsidP="00131119"/>
    <w:p w14:paraId="2B0CE22B" w14:textId="77777777" w:rsidR="007E1E68" w:rsidRDefault="007E1E68" w:rsidP="00131119"/>
    <w:p w14:paraId="284D5786" w14:textId="77777777" w:rsidR="007E1E68" w:rsidRDefault="007E1E68" w:rsidP="00131119"/>
    <w:p w14:paraId="3A238998" w14:textId="77777777" w:rsidR="007E1E68" w:rsidRDefault="007E1E68"/>
    <w:p w14:paraId="006264DD" w14:textId="77777777" w:rsidR="007E1E68" w:rsidRDefault="007E1E68"/>
    <w:p w14:paraId="59C42130" w14:textId="77777777" w:rsidR="007E1E68" w:rsidRDefault="007E1E68" w:rsidP="00201EC4"/>
    <w:p w14:paraId="543A2367" w14:textId="77777777" w:rsidR="007E1E68" w:rsidRDefault="007E1E68" w:rsidP="00CA0558"/>
    <w:p w14:paraId="556CFD09" w14:textId="77777777" w:rsidR="007E1E68" w:rsidRDefault="007E1E68" w:rsidP="00263F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.VnArial">
    <w:altName w:val="Calibri"/>
    <w:charset w:val="00"/>
    <w:family w:val="swiss"/>
    <w:pitch w:val="variable"/>
    <w:sig w:usb0="00000001" w:usb1="00000000" w:usb2="00000000" w:usb3="00000000" w:csb0="0000001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ArialH">
    <w:altName w:val="Calibri"/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25A5C" w14:textId="2BC0DBFC" w:rsidR="0050513B" w:rsidRDefault="0064714C" w:rsidP="00131119">
    <w:pPr>
      <w:pStyle w:val="Footer"/>
    </w:pPr>
    <w:r>
      <w:t>SWR302/Group5</w:t>
    </w:r>
    <w:r w:rsidR="0050513B">
      <w:t xml:space="preserve"> v1/1</w:t>
    </w:r>
    <w:r w:rsidR="0050513B">
      <w:tab/>
    </w:r>
    <w:r w:rsidR="0050513B">
      <w:tab/>
    </w:r>
    <w:r w:rsidR="0050513B">
      <w:rPr>
        <w:rStyle w:val="PageNumber"/>
      </w:rPr>
      <w:fldChar w:fldCharType="begin"/>
    </w:r>
    <w:r w:rsidR="0050513B">
      <w:rPr>
        <w:rStyle w:val="PageNumber"/>
      </w:rPr>
      <w:instrText xml:space="preserve"> PAGE </w:instrText>
    </w:r>
    <w:r w:rsidR="0050513B">
      <w:rPr>
        <w:rStyle w:val="PageNumber"/>
      </w:rPr>
      <w:fldChar w:fldCharType="separate"/>
    </w:r>
    <w:r w:rsidR="00325979">
      <w:rPr>
        <w:rStyle w:val="PageNumber"/>
        <w:noProof/>
      </w:rPr>
      <w:t>74</w:t>
    </w:r>
    <w:r w:rsidR="0050513B">
      <w:rPr>
        <w:rStyle w:val="PageNumber"/>
      </w:rPr>
      <w:fldChar w:fldCharType="end"/>
    </w:r>
    <w:r w:rsidR="0050513B">
      <w:rPr>
        <w:rStyle w:val="PageNumber"/>
      </w:rPr>
      <w:t>/</w:t>
    </w:r>
    <w:r w:rsidR="0050513B">
      <w:rPr>
        <w:rStyle w:val="PageNumber"/>
      </w:rPr>
      <w:fldChar w:fldCharType="begin"/>
    </w:r>
    <w:r w:rsidR="0050513B">
      <w:rPr>
        <w:rStyle w:val="PageNumber"/>
      </w:rPr>
      <w:instrText xml:space="preserve"> NUMPAGES </w:instrText>
    </w:r>
    <w:r w:rsidR="0050513B">
      <w:rPr>
        <w:rStyle w:val="PageNumber"/>
      </w:rPr>
      <w:fldChar w:fldCharType="separate"/>
    </w:r>
    <w:r w:rsidR="00325979">
      <w:rPr>
        <w:rStyle w:val="PageNumber"/>
        <w:noProof/>
      </w:rPr>
      <w:t>99</w:t>
    </w:r>
    <w:r w:rsidR="0050513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7A750" w14:textId="77777777" w:rsidR="007E1E68" w:rsidRDefault="007E1E68" w:rsidP="00131119">
      <w:r>
        <w:separator/>
      </w:r>
    </w:p>
    <w:p w14:paraId="658A7F94" w14:textId="77777777" w:rsidR="007E1E68" w:rsidRDefault="007E1E68" w:rsidP="00131119"/>
    <w:p w14:paraId="0D4D309A" w14:textId="77777777" w:rsidR="007E1E68" w:rsidRDefault="007E1E68" w:rsidP="00131119"/>
    <w:p w14:paraId="654E43A2" w14:textId="77777777" w:rsidR="007E1E68" w:rsidRDefault="007E1E68" w:rsidP="00131119"/>
    <w:p w14:paraId="068586D4" w14:textId="77777777" w:rsidR="007E1E68" w:rsidRDefault="007E1E68" w:rsidP="00131119"/>
    <w:p w14:paraId="4B9238D9" w14:textId="77777777" w:rsidR="007E1E68" w:rsidRDefault="007E1E68"/>
    <w:p w14:paraId="439BC1C3" w14:textId="77777777" w:rsidR="007E1E68" w:rsidRDefault="007E1E68"/>
    <w:p w14:paraId="49652304" w14:textId="77777777" w:rsidR="007E1E68" w:rsidRDefault="007E1E68" w:rsidP="00201EC4"/>
    <w:p w14:paraId="47FD2DBD" w14:textId="77777777" w:rsidR="007E1E68" w:rsidRDefault="007E1E68" w:rsidP="00CA0558"/>
    <w:p w14:paraId="56D08AF8" w14:textId="77777777" w:rsidR="007E1E68" w:rsidRDefault="007E1E68" w:rsidP="00263F7C"/>
  </w:footnote>
  <w:footnote w:type="continuationSeparator" w:id="0">
    <w:p w14:paraId="7EB11064" w14:textId="77777777" w:rsidR="007E1E68" w:rsidRDefault="007E1E68" w:rsidP="00131119">
      <w:r>
        <w:continuationSeparator/>
      </w:r>
    </w:p>
    <w:p w14:paraId="69CEB5E6" w14:textId="77777777" w:rsidR="007E1E68" w:rsidRDefault="007E1E68" w:rsidP="00131119"/>
    <w:p w14:paraId="3A253636" w14:textId="77777777" w:rsidR="007E1E68" w:rsidRDefault="007E1E68" w:rsidP="00131119"/>
    <w:p w14:paraId="409D808C" w14:textId="77777777" w:rsidR="007E1E68" w:rsidRDefault="007E1E68" w:rsidP="00131119"/>
    <w:p w14:paraId="755946E9" w14:textId="77777777" w:rsidR="007E1E68" w:rsidRDefault="007E1E68" w:rsidP="00131119"/>
    <w:p w14:paraId="7D02407E" w14:textId="77777777" w:rsidR="007E1E68" w:rsidRDefault="007E1E68"/>
    <w:p w14:paraId="5A7118AF" w14:textId="77777777" w:rsidR="007E1E68" w:rsidRDefault="007E1E68"/>
    <w:p w14:paraId="3FCCD59B" w14:textId="77777777" w:rsidR="007E1E68" w:rsidRDefault="007E1E68" w:rsidP="00201EC4"/>
    <w:p w14:paraId="302B6198" w14:textId="77777777" w:rsidR="007E1E68" w:rsidRDefault="007E1E68" w:rsidP="00CA0558"/>
    <w:p w14:paraId="0B4BC63C" w14:textId="77777777" w:rsidR="007E1E68" w:rsidRDefault="007E1E68" w:rsidP="00263F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C82961" w14:textId="1B8C1EFD" w:rsidR="0050513B" w:rsidRDefault="0050513B" w:rsidP="00131119">
    <w:pPr>
      <w:pStyle w:val="Header"/>
    </w:pPr>
    <w:r>
      <w:t>&lt;</w:t>
    </w:r>
    <w:r w:rsidR="00776998">
      <w:t>BR001</w:t>
    </w:r>
    <w:r>
      <w:t>&gt; - Software Requirement Specification</w:t>
    </w:r>
    <w:r>
      <w:tab/>
      <w:t>v</w:t>
    </w:r>
    <w:r w:rsidR="00776998">
      <w:t>1.0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AD1C3" w14:textId="2FF2B2F1" w:rsidR="0050513B" w:rsidRDefault="0050513B" w:rsidP="00131119">
    <w:pPr>
      <w:pStyle w:val="Header"/>
    </w:pPr>
    <w:r>
      <w:t>&lt;</w:t>
    </w:r>
    <w:r w:rsidR="00EF03A3">
      <w:t>BR001</w:t>
    </w:r>
    <w:r>
      <w:t>&gt; - Software Requirement Specification</w:t>
    </w:r>
    <w:r>
      <w:tab/>
      <w:t>v</w:t>
    </w:r>
    <w:r w:rsidR="00EF03A3"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" w15:restartNumberingAfterBreak="0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.VnTime" w:hAnsi=".VnTime" w:cs="Times New Roman" w:hint="default"/>
      </w:rPr>
    </w:lvl>
  </w:abstractNum>
  <w:abstractNum w:abstractNumId="2" w15:restartNumberingAfterBreak="0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" w15:restartNumberingAfterBreak="0">
    <w:nsid w:val="0E323B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4F1A98"/>
    <w:multiLevelType w:val="multilevel"/>
    <w:tmpl w:val="DE3A18E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6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16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68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7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24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3240"/>
      </w:pPr>
      <w:rPr>
        <w:rFonts w:hint="default"/>
      </w:rPr>
    </w:lvl>
  </w:abstractNum>
  <w:abstractNum w:abstractNumId="5" w15:restartNumberingAfterBreak="0">
    <w:nsid w:val="16F13F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C64BC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8" w15:restartNumberingAfterBreak="0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9" w15:restartNumberingAfterBreak="0">
    <w:nsid w:val="1B9D175A"/>
    <w:multiLevelType w:val="hybridMultilevel"/>
    <w:tmpl w:val="085CE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1" w15:restartNumberingAfterBreak="0">
    <w:nsid w:val="21A61628"/>
    <w:multiLevelType w:val="multilevel"/>
    <w:tmpl w:val="9B7420D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2" w15:restartNumberingAfterBreak="0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4" w15:restartNumberingAfterBreak="0">
    <w:nsid w:val="323F649D"/>
    <w:multiLevelType w:val="hybridMultilevel"/>
    <w:tmpl w:val="DFC4F724"/>
    <w:lvl w:ilvl="0" w:tplc="6DF4B0E6">
      <w:start w:val="1"/>
      <w:numFmt w:val="bullet"/>
      <w:lvlText w:val="-"/>
      <w:lvlJc w:val="left"/>
      <w:pPr>
        <w:ind w:left="63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5" w15:restartNumberingAfterBreak="0">
    <w:nsid w:val="33433EF7"/>
    <w:multiLevelType w:val="multilevel"/>
    <w:tmpl w:val="079AF9DE"/>
    <w:lvl w:ilvl="0">
      <w:start w:val="3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9"/>
      <w:numFmt w:val="decimal"/>
      <w:lvlText w:val="%1.%2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52C054A"/>
    <w:multiLevelType w:val="multilevel"/>
    <w:tmpl w:val="3112CC3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7" w15:restartNumberingAfterBreak="0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8" w15:restartNumberingAfterBreak="0">
    <w:nsid w:val="3B74080D"/>
    <w:multiLevelType w:val="multilevel"/>
    <w:tmpl w:val="CB2ABE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0" w15:restartNumberingAfterBreak="0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1" w15:restartNumberingAfterBreak="0">
    <w:nsid w:val="3D6173A4"/>
    <w:multiLevelType w:val="hybridMultilevel"/>
    <w:tmpl w:val="6E308B38"/>
    <w:lvl w:ilvl="0" w:tplc="04090001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3"/>
        </w:tabs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3"/>
        </w:tabs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3"/>
        </w:tabs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3"/>
        </w:tabs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3"/>
        </w:tabs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3"/>
        </w:tabs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3"/>
        </w:tabs>
        <w:ind w:left="7243" w:hanging="360"/>
      </w:pPr>
      <w:rPr>
        <w:rFonts w:ascii="Wingdings" w:hAnsi="Wingdings" w:hint="default"/>
      </w:rPr>
    </w:lvl>
  </w:abstractNum>
  <w:abstractNum w:abstractNumId="22" w15:restartNumberingAfterBreak="0">
    <w:nsid w:val="41713D36"/>
    <w:multiLevelType w:val="hybridMultilevel"/>
    <w:tmpl w:val="FC6A3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4821E1"/>
    <w:multiLevelType w:val="multilevel"/>
    <w:tmpl w:val="18B058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5" w15:restartNumberingAfterBreak="0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6" w15:restartNumberingAfterBreak="0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7" w15:restartNumberingAfterBreak="0">
    <w:nsid w:val="4E7F18BC"/>
    <w:multiLevelType w:val="multilevel"/>
    <w:tmpl w:val="4DE01C0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8" w15:restartNumberingAfterBreak="0">
    <w:nsid w:val="567E5F92"/>
    <w:multiLevelType w:val="hybridMultilevel"/>
    <w:tmpl w:val="096A99EA"/>
    <w:lvl w:ilvl="0" w:tplc="01125EF4">
      <w:numFmt w:val="bullet"/>
      <w:lvlText w:val="-"/>
      <w:lvlJc w:val="left"/>
      <w:pPr>
        <w:ind w:left="396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9" w15:restartNumberingAfterBreak="0">
    <w:nsid w:val="5A164B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B940864"/>
    <w:multiLevelType w:val="multilevel"/>
    <w:tmpl w:val="3B36F78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31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5F1B4E8C"/>
    <w:multiLevelType w:val="hybridMultilevel"/>
    <w:tmpl w:val="0FB26D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915516"/>
    <w:multiLevelType w:val="multilevel"/>
    <w:tmpl w:val="E0F6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63F32E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5C506F3"/>
    <w:multiLevelType w:val="multilevel"/>
    <w:tmpl w:val="0409001F"/>
    <w:numStyleLink w:val="111111"/>
  </w:abstractNum>
  <w:abstractNum w:abstractNumId="36" w15:restartNumberingAfterBreak="0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7" w15:restartNumberingAfterBreak="0">
    <w:nsid w:val="664A7D5D"/>
    <w:multiLevelType w:val="singleLevel"/>
    <w:tmpl w:val="A2B453D0"/>
    <w:name w:val="5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8" w15:restartNumberingAfterBreak="0">
    <w:nsid w:val="69DE2537"/>
    <w:multiLevelType w:val="singleLevel"/>
    <w:tmpl w:val="A2B453D0"/>
    <w:name w:val="5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9" w15:restartNumberingAfterBreak="0">
    <w:nsid w:val="6B34056E"/>
    <w:multiLevelType w:val="hybridMultilevel"/>
    <w:tmpl w:val="F1144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D51E64"/>
    <w:multiLevelType w:val="multilevel"/>
    <w:tmpl w:val="5770F51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41" w15:restartNumberingAfterBreak="0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2" w15:restartNumberingAfterBreak="0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3" w15:restartNumberingAfterBreak="0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4" w15:restartNumberingAfterBreak="0">
    <w:nsid w:val="703A2D81"/>
    <w:multiLevelType w:val="singleLevel"/>
    <w:tmpl w:val="A2B453D0"/>
    <w:name w:val="5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5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6" w15:restartNumberingAfterBreak="0">
    <w:nsid w:val="726A1239"/>
    <w:multiLevelType w:val="multilevel"/>
    <w:tmpl w:val="888E152E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47" w15:restartNumberingAfterBreak="0">
    <w:nsid w:val="74C744AB"/>
    <w:multiLevelType w:val="singleLevel"/>
    <w:tmpl w:val="A2B453D0"/>
    <w:name w:val="5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8" w15:restartNumberingAfterBreak="0">
    <w:nsid w:val="786B0271"/>
    <w:multiLevelType w:val="multilevel"/>
    <w:tmpl w:val="9946AEF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9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50" w15:restartNumberingAfterBreak="0">
    <w:nsid w:val="7CCF57E7"/>
    <w:multiLevelType w:val="multilevel"/>
    <w:tmpl w:val="1C30C3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182F7A"/>
    <w:multiLevelType w:val="multilevel"/>
    <w:tmpl w:val="4488892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num w:numId="1">
    <w:abstractNumId w:val="49"/>
  </w:num>
  <w:num w:numId="2">
    <w:abstractNumId w:val="19"/>
  </w:num>
  <w:num w:numId="3">
    <w:abstractNumId w:val="31"/>
  </w:num>
  <w:num w:numId="4">
    <w:abstractNumId w:val="13"/>
  </w:num>
  <w:num w:numId="5">
    <w:abstractNumId w:val="23"/>
  </w:num>
  <w:num w:numId="6">
    <w:abstractNumId w:val="45"/>
  </w:num>
  <w:num w:numId="7">
    <w:abstractNumId w:val="21"/>
  </w:num>
  <w:num w:numId="8">
    <w:abstractNumId w:val="15"/>
  </w:num>
  <w:num w:numId="9">
    <w:abstractNumId w:val="6"/>
  </w:num>
  <w:num w:numId="10">
    <w:abstractNumId w:val="35"/>
    <w:lvlOverride w:ilvl="0">
      <w:lvl w:ilvl="0">
        <w:start w:val="1"/>
        <w:numFmt w:val="decimal"/>
        <w:lvlText w:val="%1)"/>
        <w:lvlJc w:val="left"/>
        <w:pPr>
          <w:tabs>
            <w:tab w:val="num" w:pos="360"/>
          </w:tabs>
          <w:ind w:left="360" w:hanging="360"/>
        </w:pPr>
      </w:lvl>
    </w:lvlOverride>
    <w:lvlOverride w:ilvl="1">
      <w:lvl w:ilvl="1">
        <w:start w:val="1"/>
        <w:numFmt w:val="lowerLetter"/>
        <w:lvlText w:val="%2)"/>
        <w:lvlJc w:val="left"/>
        <w:pPr>
          <w:tabs>
            <w:tab w:val="num" w:pos="720"/>
          </w:tabs>
          <w:ind w:left="720" w:hanging="360"/>
        </w:pPr>
      </w:lvl>
    </w:lvlOverride>
    <w:lvlOverride w:ilvl="2">
      <w:lvl w:ilvl="2">
        <w:start w:val="1"/>
        <w:numFmt w:val="lowerRoman"/>
        <w:lvlText w:val="%3)"/>
        <w:lvlJc w:val="left"/>
        <w:pPr>
          <w:tabs>
            <w:tab w:val="num" w:pos="1080"/>
          </w:tabs>
          <w:ind w:left="1080" w:hanging="360"/>
        </w:pPr>
      </w:lvl>
    </w:lvlOverride>
    <w:lvlOverride w:ilvl="3">
      <w:lvl w:ilvl="3">
        <w:start w:val="1"/>
        <w:numFmt w:val="decimal"/>
        <w:lvlText w:val="(%4)"/>
        <w:lvlJc w:val="left"/>
        <w:pPr>
          <w:tabs>
            <w:tab w:val="num" w:pos="1440"/>
          </w:tabs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tabs>
            <w:tab w:val="num" w:pos="1800"/>
          </w:tabs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2160"/>
          </w:tabs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520"/>
          </w:tabs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2880"/>
          </w:tabs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3240"/>
          </w:tabs>
          <w:ind w:left="3240" w:hanging="360"/>
        </w:pPr>
      </w:lvl>
    </w:lvlOverride>
  </w:num>
  <w:num w:numId="11">
    <w:abstractNumId w:val="23"/>
  </w:num>
  <w:num w:numId="12">
    <w:abstractNumId w:val="23"/>
  </w:num>
  <w:num w:numId="13">
    <w:abstractNumId w:val="23"/>
  </w:num>
  <w:num w:numId="14">
    <w:abstractNumId w:val="23"/>
  </w:num>
  <w:num w:numId="15">
    <w:abstractNumId w:val="23"/>
  </w:num>
  <w:num w:numId="16">
    <w:abstractNumId w:val="23"/>
  </w:num>
  <w:num w:numId="17">
    <w:abstractNumId w:val="23"/>
  </w:num>
  <w:num w:numId="18">
    <w:abstractNumId w:val="23"/>
  </w:num>
  <w:num w:numId="19">
    <w:abstractNumId w:val="33"/>
  </w:num>
  <w:num w:numId="20">
    <w:abstractNumId w:val="23"/>
  </w:num>
  <w:num w:numId="21">
    <w:abstractNumId w:val="28"/>
  </w:num>
  <w:num w:numId="22">
    <w:abstractNumId w:val="9"/>
  </w:num>
  <w:num w:numId="23">
    <w:abstractNumId w:val="22"/>
  </w:num>
  <w:num w:numId="24">
    <w:abstractNumId w:val="39"/>
  </w:num>
  <w:num w:numId="25">
    <w:abstractNumId w:val="50"/>
  </w:num>
  <w:num w:numId="26">
    <w:abstractNumId w:val="23"/>
    <w:lvlOverride w:ilvl="0">
      <w:startOverride w:val="3"/>
    </w:lvlOverride>
  </w:num>
  <w:num w:numId="27">
    <w:abstractNumId w:val="32"/>
  </w:num>
  <w:num w:numId="28">
    <w:abstractNumId w:val="34"/>
  </w:num>
  <w:num w:numId="29">
    <w:abstractNumId w:val="16"/>
  </w:num>
  <w:num w:numId="30">
    <w:abstractNumId w:val="29"/>
  </w:num>
  <w:num w:numId="31">
    <w:abstractNumId w:val="5"/>
  </w:num>
  <w:num w:numId="32">
    <w:abstractNumId w:val="11"/>
  </w:num>
  <w:num w:numId="33">
    <w:abstractNumId w:val="18"/>
  </w:num>
  <w:num w:numId="34">
    <w:abstractNumId w:val="3"/>
  </w:num>
  <w:num w:numId="35">
    <w:abstractNumId w:val="30"/>
  </w:num>
  <w:num w:numId="36">
    <w:abstractNumId w:val="4"/>
  </w:num>
  <w:num w:numId="37">
    <w:abstractNumId w:val="51"/>
  </w:num>
  <w:num w:numId="38">
    <w:abstractNumId w:val="48"/>
  </w:num>
  <w:num w:numId="39">
    <w:abstractNumId w:val="27"/>
  </w:num>
  <w:num w:numId="40">
    <w:abstractNumId w:val="40"/>
  </w:num>
  <w:num w:numId="41">
    <w:abstractNumId w:val="46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4DE"/>
    <w:rsid w:val="00011FDE"/>
    <w:rsid w:val="000145B3"/>
    <w:rsid w:val="00024B1D"/>
    <w:rsid w:val="00034FB0"/>
    <w:rsid w:val="000560B7"/>
    <w:rsid w:val="0007046A"/>
    <w:rsid w:val="000712A4"/>
    <w:rsid w:val="00084882"/>
    <w:rsid w:val="00086D69"/>
    <w:rsid w:val="00094000"/>
    <w:rsid w:val="000A0DC3"/>
    <w:rsid w:val="000D2B04"/>
    <w:rsid w:val="00123B20"/>
    <w:rsid w:val="00131119"/>
    <w:rsid w:val="00142195"/>
    <w:rsid w:val="001523FA"/>
    <w:rsid w:val="001526DA"/>
    <w:rsid w:val="00157260"/>
    <w:rsid w:val="00166618"/>
    <w:rsid w:val="001734CF"/>
    <w:rsid w:val="0019327A"/>
    <w:rsid w:val="00195C22"/>
    <w:rsid w:val="001B66BD"/>
    <w:rsid w:val="001C3A2D"/>
    <w:rsid w:val="001E3AF1"/>
    <w:rsid w:val="001E6291"/>
    <w:rsid w:val="001F4A6D"/>
    <w:rsid w:val="001F547C"/>
    <w:rsid w:val="00201EC4"/>
    <w:rsid w:val="00202607"/>
    <w:rsid w:val="0022071A"/>
    <w:rsid w:val="00223CA2"/>
    <w:rsid w:val="0023609F"/>
    <w:rsid w:val="00242242"/>
    <w:rsid w:val="0024568E"/>
    <w:rsid w:val="00263F7C"/>
    <w:rsid w:val="002761E4"/>
    <w:rsid w:val="00277BFA"/>
    <w:rsid w:val="00286AB9"/>
    <w:rsid w:val="00287C53"/>
    <w:rsid w:val="002A3992"/>
    <w:rsid w:val="002B06EE"/>
    <w:rsid w:val="002C7459"/>
    <w:rsid w:val="002E6286"/>
    <w:rsid w:val="002E78DA"/>
    <w:rsid w:val="002F512A"/>
    <w:rsid w:val="0030140D"/>
    <w:rsid w:val="003124CB"/>
    <w:rsid w:val="00321FA1"/>
    <w:rsid w:val="00325979"/>
    <w:rsid w:val="003466DB"/>
    <w:rsid w:val="00360462"/>
    <w:rsid w:val="00372E1E"/>
    <w:rsid w:val="00374332"/>
    <w:rsid w:val="00376509"/>
    <w:rsid w:val="00383A4D"/>
    <w:rsid w:val="00392B83"/>
    <w:rsid w:val="003B0AA3"/>
    <w:rsid w:val="003B1C64"/>
    <w:rsid w:val="003B2941"/>
    <w:rsid w:val="003C3F58"/>
    <w:rsid w:val="003E2C28"/>
    <w:rsid w:val="003E41E3"/>
    <w:rsid w:val="003F107C"/>
    <w:rsid w:val="003F299F"/>
    <w:rsid w:val="003F3A31"/>
    <w:rsid w:val="00423FD9"/>
    <w:rsid w:val="00434B6F"/>
    <w:rsid w:val="004374A3"/>
    <w:rsid w:val="00447DF7"/>
    <w:rsid w:val="00451C46"/>
    <w:rsid w:val="00461196"/>
    <w:rsid w:val="004621A1"/>
    <w:rsid w:val="004707B3"/>
    <w:rsid w:val="004856FE"/>
    <w:rsid w:val="00494410"/>
    <w:rsid w:val="004A4B3B"/>
    <w:rsid w:val="004C025D"/>
    <w:rsid w:val="004C1665"/>
    <w:rsid w:val="004F1E5B"/>
    <w:rsid w:val="00500D69"/>
    <w:rsid w:val="00501BA3"/>
    <w:rsid w:val="005050CD"/>
    <w:rsid w:val="0050513B"/>
    <w:rsid w:val="0051524F"/>
    <w:rsid w:val="005204A8"/>
    <w:rsid w:val="00521C9B"/>
    <w:rsid w:val="0052332E"/>
    <w:rsid w:val="00526FF3"/>
    <w:rsid w:val="0053210E"/>
    <w:rsid w:val="00542C1A"/>
    <w:rsid w:val="005506D5"/>
    <w:rsid w:val="00553C30"/>
    <w:rsid w:val="00564ABA"/>
    <w:rsid w:val="00567C8C"/>
    <w:rsid w:val="00571B45"/>
    <w:rsid w:val="00574BB5"/>
    <w:rsid w:val="00576DB3"/>
    <w:rsid w:val="00581B55"/>
    <w:rsid w:val="00596F15"/>
    <w:rsid w:val="005A3896"/>
    <w:rsid w:val="005C28F2"/>
    <w:rsid w:val="005D60C5"/>
    <w:rsid w:val="005D6510"/>
    <w:rsid w:val="005D75E6"/>
    <w:rsid w:val="005E166E"/>
    <w:rsid w:val="005F16AA"/>
    <w:rsid w:val="005F3244"/>
    <w:rsid w:val="005F4AB8"/>
    <w:rsid w:val="005F4FA3"/>
    <w:rsid w:val="0061159E"/>
    <w:rsid w:val="006134CA"/>
    <w:rsid w:val="00614E2C"/>
    <w:rsid w:val="00621B68"/>
    <w:rsid w:val="006258DF"/>
    <w:rsid w:val="00625CED"/>
    <w:rsid w:val="006377F5"/>
    <w:rsid w:val="006457B3"/>
    <w:rsid w:val="0064714C"/>
    <w:rsid w:val="00654D41"/>
    <w:rsid w:val="006622E8"/>
    <w:rsid w:val="00670E0C"/>
    <w:rsid w:val="006754F8"/>
    <w:rsid w:val="006802F0"/>
    <w:rsid w:val="00691882"/>
    <w:rsid w:val="006A19C6"/>
    <w:rsid w:val="006B1811"/>
    <w:rsid w:val="006D16D7"/>
    <w:rsid w:val="006D5798"/>
    <w:rsid w:val="006F3228"/>
    <w:rsid w:val="00704A28"/>
    <w:rsid w:val="00705050"/>
    <w:rsid w:val="00706FC5"/>
    <w:rsid w:val="007264C5"/>
    <w:rsid w:val="0072761A"/>
    <w:rsid w:val="00732BA6"/>
    <w:rsid w:val="00737E39"/>
    <w:rsid w:val="00741605"/>
    <w:rsid w:val="00745CD2"/>
    <w:rsid w:val="007636B1"/>
    <w:rsid w:val="00776998"/>
    <w:rsid w:val="007818A9"/>
    <w:rsid w:val="00781AB7"/>
    <w:rsid w:val="0078390F"/>
    <w:rsid w:val="00787C7C"/>
    <w:rsid w:val="00794255"/>
    <w:rsid w:val="0079449E"/>
    <w:rsid w:val="007D1025"/>
    <w:rsid w:val="007E1E68"/>
    <w:rsid w:val="007F3C37"/>
    <w:rsid w:val="00802122"/>
    <w:rsid w:val="00807F10"/>
    <w:rsid w:val="0084709F"/>
    <w:rsid w:val="00851D31"/>
    <w:rsid w:val="00866039"/>
    <w:rsid w:val="00881283"/>
    <w:rsid w:val="008936E5"/>
    <w:rsid w:val="008B6ABD"/>
    <w:rsid w:val="008B7243"/>
    <w:rsid w:val="008C617E"/>
    <w:rsid w:val="008C7CB7"/>
    <w:rsid w:val="008E1C1D"/>
    <w:rsid w:val="008E4973"/>
    <w:rsid w:val="0090063F"/>
    <w:rsid w:val="00905CD3"/>
    <w:rsid w:val="009244BA"/>
    <w:rsid w:val="00930175"/>
    <w:rsid w:val="00934A7E"/>
    <w:rsid w:val="00946D29"/>
    <w:rsid w:val="009544A4"/>
    <w:rsid w:val="00955DE4"/>
    <w:rsid w:val="00960334"/>
    <w:rsid w:val="00960F93"/>
    <w:rsid w:val="00985DE4"/>
    <w:rsid w:val="00987DD3"/>
    <w:rsid w:val="0099029E"/>
    <w:rsid w:val="009969C0"/>
    <w:rsid w:val="009A3343"/>
    <w:rsid w:val="009B33AB"/>
    <w:rsid w:val="009B528D"/>
    <w:rsid w:val="009C0F28"/>
    <w:rsid w:val="009C2A86"/>
    <w:rsid w:val="009C55C9"/>
    <w:rsid w:val="009D44D4"/>
    <w:rsid w:val="009D5AAF"/>
    <w:rsid w:val="009D72A0"/>
    <w:rsid w:val="009E2903"/>
    <w:rsid w:val="009E47AC"/>
    <w:rsid w:val="009F17A6"/>
    <w:rsid w:val="009F48F7"/>
    <w:rsid w:val="00A0033E"/>
    <w:rsid w:val="00A05D64"/>
    <w:rsid w:val="00A14894"/>
    <w:rsid w:val="00A31B41"/>
    <w:rsid w:val="00A32099"/>
    <w:rsid w:val="00A43EC0"/>
    <w:rsid w:val="00A50319"/>
    <w:rsid w:val="00A51B44"/>
    <w:rsid w:val="00A51FA4"/>
    <w:rsid w:val="00A60D52"/>
    <w:rsid w:val="00A6468F"/>
    <w:rsid w:val="00A66D97"/>
    <w:rsid w:val="00A72192"/>
    <w:rsid w:val="00A8415A"/>
    <w:rsid w:val="00A92B2F"/>
    <w:rsid w:val="00A961AA"/>
    <w:rsid w:val="00AB554A"/>
    <w:rsid w:val="00AC3420"/>
    <w:rsid w:val="00AD13A9"/>
    <w:rsid w:val="00AD21B8"/>
    <w:rsid w:val="00AE2763"/>
    <w:rsid w:val="00AE27BF"/>
    <w:rsid w:val="00AF485B"/>
    <w:rsid w:val="00AF54CB"/>
    <w:rsid w:val="00AF75DC"/>
    <w:rsid w:val="00B158E9"/>
    <w:rsid w:val="00B16001"/>
    <w:rsid w:val="00B35DA9"/>
    <w:rsid w:val="00B41C26"/>
    <w:rsid w:val="00B4249A"/>
    <w:rsid w:val="00B568ED"/>
    <w:rsid w:val="00B62447"/>
    <w:rsid w:val="00B62EFA"/>
    <w:rsid w:val="00B63005"/>
    <w:rsid w:val="00B66F4B"/>
    <w:rsid w:val="00B6739F"/>
    <w:rsid w:val="00B83A2D"/>
    <w:rsid w:val="00B848CB"/>
    <w:rsid w:val="00B9036D"/>
    <w:rsid w:val="00B947B0"/>
    <w:rsid w:val="00B95928"/>
    <w:rsid w:val="00BA5DF8"/>
    <w:rsid w:val="00BB03F5"/>
    <w:rsid w:val="00BB3306"/>
    <w:rsid w:val="00BB549B"/>
    <w:rsid w:val="00BE3D87"/>
    <w:rsid w:val="00BF50F4"/>
    <w:rsid w:val="00C04E42"/>
    <w:rsid w:val="00C33CA2"/>
    <w:rsid w:val="00C3702A"/>
    <w:rsid w:val="00C42A0F"/>
    <w:rsid w:val="00C60284"/>
    <w:rsid w:val="00C66481"/>
    <w:rsid w:val="00C717FF"/>
    <w:rsid w:val="00C968FB"/>
    <w:rsid w:val="00CA0558"/>
    <w:rsid w:val="00CA26BA"/>
    <w:rsid w:val="00CA7FF7"/>
    <w:rsid w:val="00CB10D1"/>
    <w:rsid w:val="00CB3EA1"/>
    <w:rsid w:val="00CB7737"/>
    <w:rsid w:val="00CE16F5"/>
    <w:rsid w:val="00CE4D99"/>
    <w:rsid w:val="00CF014D"/>
    <w:rsid w:val="00CF2F58"/>
    <w:rsid w:val="00D10829"/>
    <w:rsid w:val="00D11582"/>
    <w:rsid w:val="00D32952"/>
    <w:rsid w:val="00D33786"/>
    <w:rsid w:val="00D4083A"/>
    <w:rsid w:val="00D417C9"/>
    <w:rsid w:val="00D54127"/>
    <w:rsid w:val="00D57C21"/>
    <w:rsid w:val="00D613D0"/>
    <w:rsid w:val="00D65EC8"/>
    <w:rsid w:val="00D80992"/>
    <w:rsid w:val="00DC67DA"/>
    <w:rsid w:val="00DD14DE"/>
    <w:rsid w:val="00DD1E75"/>
    <w:rsid w:val="00DD3E72"/>
    <w:rsid w:val="00DD62E9"/>
    <w:rsid w:val="00DE1886"/>
    <w:rsid w:val="00DE2807"/>
    <w:rsid w:val="00DE4B7E"/>
    <w:rsid w:val="00DF07AB"/>
    <w:rsid w:val="00DF4AF6"/>
    <w:rsid w:val="00DF5EBC"/>
    <w:rsid w:val="00E00F46"/>
    <w:rsid w:val="00E019B9"/>
    <w:rsid w:val="00E037F6"/>
    <w:rsid w:val="00E25E69"/>
    <w:rsid w:val="00E27594"/>
    <w:rsid w:val="00E308C9"/>
    <w:rsid w:val="00E31028"/>
    <w:rsid w:val="00E333D6"/>
    <w:rsid w:val="00E358CE"/>
    <w:rsid w:val="00E3743A"/>
    <w:rsid w:val="00E3760D"/>
    <w:rsid w:val="00E47B4E"/>
    <w:rsid w:val="00E57869"/>
    <w:rsid w:val="00E82989"/>
    <w:rsid w:val="00EB294B"/>
    <w:rsid w:val="00EC43AF"/>
    <w:rsid w:val="00EC7380"/>
    <w:rsid w:val="00ED1CBB"/>
    <w:rsid w:val="00EF03A3"/>
    <w:rsid w:val="00F072AD"/>
    <w:rsid w:val="00F142D8"/>
    <w:rsid w:val="00F14505"/>
    <w:rsid w:val="00F16571"/>
    <w:rsid w:val="00F27CBA"/>
    <w:rsid w:val="00F44BA0"/>
    <w:rsid w:val="00F6552D"/>
    <w:rsid w:val="00F67531"/>
    <w:rsid w:val="00F74992"/>
    <w:rsid w:val="00F764A2"/>
    <w:rsid w:val="00F77C74"/>
    <w:rsid w:val="00F80B89"/>
    <w:rsid w:val="00F80F4D"/>
    <w:rsid w:val="00F824F7"/>
    <w:rsid w:val="00FA5B90"/>
    <w:rsid w:val="00FB4200"/>
    <w:rsid w:val="00FC2DFC"/>
    <w:rsid w:val="00FD786C"/>
    <w:rsid w:val="00FE274C"/>
    <w:rsid w:val="00FE4FD3"/>
    <w:rsid w:val="00FE7A61"/>
    <w:rsid w:val="00FE7AAC"/>
    <w:rsid w:val="00FF5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1592B4C4"/>
  <w15:chartTrackingRefBased/>
  <w15:docId w15:val="{AE95F6F9-F24F-4FC7-B3A4-E8BB3469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qFormat/>
    <w:rsid w:val="009D5AAF"/>
    <w:pPr>
      <w:spacing w:before="120" w:after="60"/>
      <w:ind w:left="180"/>
    </w:pPr>
    <w:rPr>
      <w:sz w:val="28"/>
      <w:szCs w:val="28"/>
    </w:rPr>
  </w:style>
  <w:style w:type="paragraph" w:styleId="Heading1">
    <w:name w:val="heading 1"/>
    <w:aliases w:val="H1"/>
    <w:basedOn w:val="Normal"/>
    <w:next w:val="Normal"/>
    <w:autoRedefine/>
    <w:qFormat/>
    <w:rsid w:val="00461196"/>
    <w:pPr>
      <w:keepNext/>
      <w:pageBreakBefore/>
      <w:widowControl w:val="0"/>
      <w:spacing w:before="360" w:after="240" w:line="360" w:lineRule="auto"/>
      <w:ind w:left="0"/>
      <w:outlineLvl w:val="0"/>
    </w:pPr>
    <w:rPr>
      <w:rFonts w:ascii="Verdana" w:hAnsi="Verdana"/>
      <w:b/>
      <w:bCs/>
      <w:caps/>
      <w:snapToGrid w:val="0"/>
      <w:color w:val="6E2500"/>
      <w:kern w:val="28"/>
      <w:sz w:val="24"/>
      <w:szCs w:val="24"/>
    </w:rPr>
  </w:style>
  <w:style w:type="paragraph" w:styleId="Heading2">
    <w:name w:val="heading 2"/>
    <w:aliases w:val="l2,H2"/>
    <w:basedOn w:val="Normal"/>
    <w:next w:val="Normal"/>
    <w:link w:val="Heading2Char"/>
    <w:autoRedefine/>
    <w:qFormat/>
    <w:rsid w:val="00461196"/>
    <w:pPr>
      <w:keepNext/>
      <w:numPr>
        <w:ilvl w:val="1"/>
        <w:numId w:val="33"/>
      </w:numPr>
      <w:spacing w:before="480" w:after="240"/>
      <w:jc w:val="both"/>
      <w:outlineLvl w:val="1"/>
    </w:pPr>
    <w:rPr>
      <w:rFonts w:ascii="Verdana" w:hAnsi="Verdana" w:cs="Tahoma"/>
      <w:b/>
      <w:i/>
      <w:iCs/>
      <w:snapToGrid w:val="0"/>
      <w:color w:val="003400"/>
      <w:lang w:val="vi-VN"/>
    </w:rPr>
  </w:style>
  <w:style w:type="paragraph" w:styleId="Heading30">
    <w:name w:val="heading 3"/>
    <w:basedOn w:val="Normal"/>
    <w:next w:val="Normal"/>
    <w:autoRedefine/>
    <w:qFormat/>
    <w:rsid w:val="0050513B"/>
    <w:pPr>
      <w:keepNext/>
      <w:spacing w:before="360" w:after="240"/>
      <w:ind w:left="0"/>
      <w:jc w:val="center"/>
      <w:outlineLvl w:val="2"/>
    </w:pPr>
    <w:rPr>
      <w:rFonts w:cs="Tahoma"/>
      <w:b/>
      <w:bCs/>
      <w:szCs w:val="18"/>
    </w:rPr>
  </w:style>
  <w:style w:type="paragraph" w:styleId="Heading4">
    <w:name w:val="heading 4"/>
    <w:basedOn w:val="Normal"/>
    <w:next w:val="Normal"/>
    <w:qFormat/>
    <w:pPr>
      <w:keepNext/>
      <w:spacing w:before="240"/>
      <w:ind w:left="0"/>
      <w:jc w:val="both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spacing w:before="240"/>
      <w:ind w:left="0"/>
      <w:jc w:val="both"/>
      <w:outlineLvl w:val="4"/>
    </w:pPr>
    <w:rPr>
      <w:rFonts w:ascii=".VnArial" w:hAnsi=".VnArial"/>
    </w:rPr>
  </w:style>
  <w:style w:type="paragraph" w:styleId="Heading6">
    <w:name w:val="heading 6"/>
    <w:basedOn w:val="Normal"/>
    <w:next w:val="Normal"/>
    <w:qFormat/>
    <w:pPr>
      <w:tabs>
        <w:tab w:val="left" w:pos="702"/>
        <w:tab w:val="left" w:pos="1080"/>
      </w:tabs>
      <w:spacing w:before="240" w:line="288" w:lineRule="auto"/>
      <w:ind w:left="0"/>
      <w:jc w:val="both"/>
      <w:outlineLvl w:val="5"/>
    </w:pPr>
    <w:rPr>
      <w:rFonts w:ascii="Helvetica" w:hAnsi="Helvetica"/>
      <w:i/>
      <w:iCs/>
      <w:color w:val="000000"/>
      <w:sz w:val="22"/>
      <w:szCs w:val="22"/>
    </w:rPr>
  </w:style>
  <w:style w:type="paragraph" w:styleId="Heading7">
    <w:name w:val="heading 7"/>
    <w:basedOn w:val="Normal"/>
    <w:next w:val="Normal"/>
    <w:qFormat/>
    <w:pPr>
      <w:tabs>
        <w:tab w:val="left" w:pos="702"/>
        <w:tab w:val="left" w:pos="1080"/>
      </w:tabs>
      <w:spacing w:before="240" w:line="288" w:lineRule="auto"/>
      <w:ind w:left="0"/>
      <w:jc w:val="both"/>
      <w:outlineLvl w:val="6"/>
    </w:pPr>
    <w:rPr>
      <w:rFonts w:ascii="Helvetica" w:hAnsi="Helvetica"/>
      <w:color w:val="000000"/>
    </w:rPr>
  </w:style>
  <w:style w:type="paragraph" w:styleId="Heading8">
    <w:name w:val="heading 8"/>
    <w:basedOn w:val="Normal"/>
    <w:next w:val="Normal"/>
    <w:qFormat/>
    <w:pPr>
      <w:tabs>
        <w:tab w:val="left" w:pos="702"/>
        <w:tab w:val="left" w:pos="1080"/>
      </w:tabs>
      <w:spacing w:before="240" w:line="288" w:lineRule="auto"/>
      <w:ind w:left="0"/>
      <w:jc w:val="both"/>
      <w:outlineLvl w:val="7"/>
    </w:pPr>
    <w:rPr>
      <w:rFonts w:ascii="Helvetica" w:hAnsi="Helvetica"/>
      <w:i/>
      <w:iCs/>
      <w:color w:val="000000"/>
    </w:rPr>
  </w:style>
  <w:style w:type="paragraph" w:styleId="Heading9">
    <w:name w:val="heading 9"/>
    <w:basedOn w:val="Normal"/>
    <w:next w:val="Normal"/>
    <w:qFormat/>
    <w:pPr>
      <w:tabs>
        <w:tab w:val="left" w:pos="702"/>
        <w:tab w:val="left" w:pos="1080"/>
      </w:tabs>
      <w:spacing w:before="240" w:line="288" w:lineRule="auto"/>
      <w:ind w:left="0"/>
      <w:jc w:val="both"/>
      <w:outlineLvl w:val="8"/>
    </w:pPr>
    <w:rPr>
      <w:rFonts w:ascii="Helvetica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461196"/>
    <w:pPr>
      <w:tabs>
        <w:tab w:val="left" w:pos="360"/>
        <w:tab w:val="left" w:pos="540"/>
        <w:tab w:val="right" w:leader="dot" w:pos="8630"/>
      </w:tabs>
      <w:spacing w:before="240" w:after="120" w:line="360" w:lineRule="auto"/>
      <w:ind w:left="0"/>
    </w:pPr>
    <w:rPr>
      <w:rFonts w:cs="Tahoma"/>
      <w:b/>
      <w:bCs/>
      <w:caps/>
      <w:noProof/>
      <w:sz w:val="22"/>
    </w:rPr>
  </w:style>
  <w:style w:type="paragraph" w:styleId="NormalIndent">
    <w:name w:val="Normal Indent"/>
    <w:basedOn w:val="Normal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pPr>
      <w:ind w:left="720"/>
    </w:pPr>
    <w:rPr>
      <w:rFonts w:ascii=".VnTime" w:hAnsi=".VnTime"/>
      <w:i/>
      <w:iCs/>
      <w:sz w:val="22"/>
      <w:szCs w:val="22"/>
    </w:rPr>
  </w:style>
  <w:style w:type="paragraph" w:customStyle="1" w:styleId="Vidu">
    <w:name w:val="Vidu"/>
    <w:basedOn w:val="Normal"/>
    <w:pPr>
      <w:numPr>
        <w:numId w:val="1"/>
      </w:numPr>
      <w:jc w:val="both"/>
    </w:pPr>
  </w:style>
  <w:style w:type="paragraph" w:customStyle="1" w:styleId="Mucvidu">
    <w:name w:val="Mucvidu"/>
    <w:basedOn w:val="Vidu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pPr>
      <w:numPr>
        <w:numId w:val="3"/>
      </w:numPr>
    </w:pPr>
  </w:style>
  <w:style w:type="paragraph" w:customStyle="1" w:styleId="Refer">
    <w:name w:val="Refer"/>
    <w:basedOn w:val="Normal"/>
    <w:pPr>
      <w:spacing w:after="120"/>
      <w:ind w:left="709" w:firstLine="720"/>
      <w:jc w:val="both"/>
    </w:pPr>
  </w:style>
  <w:style w:type="paragraph" w:customStyle="1" w:styleId="Point">
    <w:name w:val="Point"/>
    <w:basedOn w:val="Header"/>
    <w:pPr>
      <w:numPr>
        <w:numId w:val="4"/>
      </w:numPr>
      <w:spacing w:before="0"/>
    </w:pPr>
    <w:rPr>
      <w:rFonts w:ascii="Arial" w:hAnsi="Arial" w:cs="Arial"/>
    </w:rPr>
  </w:style>
  <w:style w:type="paragraph" w:styleId="Header">
    <w:name w:val="header"/>
    <w:basedOn w:val="Normal"/>
    <w:autoRedefine/>
    <w:pPr>
      <w:pBdr>
        <w:bottom w:val="single" w:sz="4" w:space="1" w:color="auto"/>
      </w:pBdr>
      <w:tabs>
        <w:tab w:val="right" w:pos="9000"/>
      </w:tabs>
      <w:ind w:left="0" w:right="8"/>
      <w:jc w:val="both"/>
    </w:pPr>
    <w:rPr>
      <w:rFonts w:ascii="Verdana" w:hAnsi="Verdana" w:cs="Tahoma"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paragraph" w:styleId="TOC3">
    <w:name w:val="toc 3"/>
    <w:basedOn w:val="Normal"/>
    <w:next w:val="Normal"/>
    <w:autoRedefine/>
    <w:semiHidden/>
    <w:pPr>
      <w:tabs>
        <w:tab w:val="left" w:pos="1200"/>
        <w:tab w:val="right" w:leader="dot" w:pos="8630"/>
      </w:tabs>
      <w:ind w:left="540"/>
    </w:pPr>
    <w:rPr>
      <w:noProof/>
      <w:sz w:val="18"/>
      <w:szCs w:val="18"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styleId="Title">
    <w:name w:val="Title"/>
    <w:basedOn w:val="Normal"/>
    <w:qFormat/>
    <w:pPr>
      <w:spacing w:before="240"/>
      <w:jc w:val="center"/>
    </w:pPr>
    <w:rPr>
      <w:rFonts w:ascii=".VnArialH" w:hAnsi=".VnArialH"/>
      <w:b/>
      <w:bCs/>
    </w:rPr>
  </w:style>
  <w:style w:type="paragraph" w:customStyle="1" w:styleId="NormalTB">
    <w:name w:val="NormalTB"/>
    <w:pPr>
      <w:jc w:val="center"/>
    </w:pPr>
    <w:rPr>
      <w:rFonts w:ascii=".VnTime" w:hAnsi=".VnTime"/>
      <w:lang w:val="en-GB"/>
    </w:rPr>
  </w:style>
  <w:style w:type="paragraph" w:styleId="Footer">
    <w:name w:val="footer"/>
    <w:basedOn w:val="Normal"/>
    <w:autoRedefine/>
    <w:pPr>
      <w:pBdr>
        <w:top w:val="single" w:sz="4" w:space="1" w:color="auto"/>
      </w:pBdr>
      <w:tabs>
        <w:tab w:val="center" w:pos="4320"/>
        <w:tab w:val="right" w:pos="9000"/>
      </w:tabs>
      <w:ind w:left="0"/>
      <w:jc w:val="both"/>
    </w:pPr>
    <w:rPr>
      <w:rFonts w:cs="Tahoma"/>
    </w:rPr>
  </w:style>
  <w:style w:type="paragraph" w:customStyle="1" w:styleId="NormalH">
    <w:name w:val="NormalH"/>
    <w:basedOn w:val="Normal"/>
    <w:autoRedefine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/>
      <w:b/>
      <w:caps/>
      <w:color w:val="033103"/>
      <w:sz w:val="24"/>
      <w:szCs w:val="32"/>
      <w:lang w:val="en-GB"/>
    </w:rPr>
  </w:style>
  <w:style w:type="character" w:styleId="PageNumber">
    <w:name w:val="page number"/>
    <w:basedOn w:val="DefaultParagraphFont"/>
  </w:style>
  <w:style w:type="paragraph" w:customStyle="1" w:styleId="Bang">
    <w:name w:val="Bang"/>
    <w:basedOn w:val="Normal"/>
    <w:autoRedefine/>
    <w:pPr>
      <w:spacing w:before="80" w:after="80"/>
      <w:ind w:left="0"/>
    </w:pPr>
    <w:rPr>
      <w:rFonts w:cs="Tahoma"/>
      <w:sz w:val="18"/>
      <w:szCs w:val="18"/>
    </w:rPr>
  </w:style>
  <w:style w:type="paragraph" w:customStyle="1" w:styleId="Heading3">
    <w:name w:val="Heading3"/>
    <w:basedOn w:val="NormalIndent"/>
    <w:pPr>
      <w:numPr>
        <w:ilvl w:val="1"/>
        <w:numId w:val="19"/>
      </w:numPr>
    </w:pPr>
    <w:rPr>
      <w:rFonts w:ascii=".VnArial" w:hAnsi=".VnArial"/>
      <w:sz w:val="22"/>
      <w:szCs w:val="22"/>
    </w:rPr>
  </w:style>
  <w:style w:type="paragraph" w:styleId="BodyTextIndent3">
    <w:name w:val="Body Text Indent 3"/>
    <w:basedOn w:val="Normal"/>
    <w:pPr>
      <w:ind w:left="540"/>
      <w:jc w:val="both"/>
    </w:pPr>
    <w:rPr>
      <w:lang w:val="en-AU"/>
    </w:rPr>
  </w:style>
  <w:style w:type="paragraph" w:styleId="BodyText">
    <w:name w:val="Body Text"/>
    <w:basedOn w:val="Normal"/>
    <w:pPr>
      <w:spacing w:before="0"/>
      <w:ind w:left="0"/>
      <w:jc w:val="both"/>
    </w:pPr>
    <w:rPr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pPr>
      <w:keepNext/>
      <w:tabs>
        <w:tab w:val="left" w:pos="432"/>
      </w:tabs>
      <w:spacing w:before="240" w:after="240"/>
      <w:ind w:left="432" w:hanging="432"/>
      <w:jc w:val="both"/>
    </w:pPr>
    <w:rPr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pPr>
      <w:keepNext/>
      <w:tabs>
        <w:tab w:val="left" w:pos="576"/>
      </w:tabs>
      <w:spacing w:before="240" w:after="200"/>
      <w:ind w:left="576" w:hanging="576"/>
      <w:jc w:val="both"/>
    </w:pPr>
    <w:rPr>
      <w:b/>
      <w:bCs/>
      <w:lang w:val="en-AU"/>
    </w:rPr>
  </w:style>
  <w:style w:type="paragraph" w:customStyle="1" w:styleId="APP2">
    <w:name w:val="APP2"/>
    <w:basedOn w:val="Normal"/>
    <w:pPr>
      <w:tabs>
        <w:tab w:val="left" w:pos="-720"/>
        <w:tab w:val="left" w:pos="0"/>
      </w:tabs>
      <w:spacing w:before="0"/>
      <w:ind w:hanging="720"/>
      <w:jc w:val="both"/>
    </w:pPr>
    <w:rPr>
      <w:b/>
      <w:bCs/>
      <w:lang w:val="en-AU"/>
    </w:rPr>
  </w:style>
  <w:style w:type="paragraph" w:customStyle="1" w:styleId="App1">
    <w:name w:val="App1"/>
    <w:basedOn w:val="Heading1H1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pPr>
      <w:tabs>
        <w:tab w:val="left" w:pos="-720"/>
        <w:tab w:val="left" w:pos="-576"/>
        <w:tab w:val="left" w:pos="0"/>
      </w:tabs>
      <w:spacing w:before="0"/>
      <w:jc w:val="both"/>
    </w:pPr>
    <w:rPr>
      <w:lang w:val="en-GB"/>
    </w:rPr>
  </w:style>
  <w:style w:type="paragraph" w:customStyle="1" w:styleId="chklvl2">
    <w:name w:val="chklvl2"/>
    <w:basedOn w:val="Normal"/>
    <w:pPr>
      <w:spacing w:before="0"/>
      <w:ind w:left="0" w:firstLine="720"/>
      <w:jc w:val="both"/>
    </w:pPr>
    <w:rPr>
      <w:sz w:val="22"/>
      <w:szCs w:val="22"/>
      <w:lang w:val="en-AU"/>
    </w:rPr>
  </w:style>
  <w:style w:type="paragraph" w:customStyle="1" w:styleId="chklvl1">
    <w:name w:val="chklvl1"/>
    <w:basedOn w:val="Normal"/>
    <w:pPr>
      <w:spacing w:before="0"/>
      <w:ind w:left="0" w:firstLine="360"/>
      <w:jc w:val="both"/>
    </w:pPr>
    <w:rPr>
      <w:sz w:val="24"/>
      <w:szCs w:val="24"/>
      <w:lang w:val="en-AU"/>
    </w:rPr>
  </w:style>
  <w:style w:type="paragraph" w:customStyle="1" w:styleId="chklvl3">
    <w:name w:val="chklvl3"/>
    <w:basedOn w:val="Normal"/>
    <w:pPr>
      <w:spacing w:before="0"/>
      <w:ind w:left="0" w:firstLine="1080"/>
      <w:jc w:val="both"/>
    </w:pPr>
    <w:rPr>
      <w:lang w:val="en-AU"/>
    </w:rPr>
  </w:style>
  <w:style w:type="paragraph" w:customStyle="1" w:styleId="CHKLVL4">
    <w:name w:val="CHKLVL4"/>
    <w:basedOn w:val="Normal"/>
    <w:pPr>
      <w:spacing w:before="0"/>
      <w:ind w:left="1440"/>
      <w:jc w:val="both"/>
    </w:pPr>
    <w:rPr>
      <w:i/>
      <w:iCs/>
      <w:lang w:val="en-AU"/>
    </w:rPr>
  </w:style>
  <w:style w:type="paragraph" w:customStyle="1" w:styleId="GLOSSARY1">
    <w:name w:val="GLOSSARY1"/>
    <w:basedOn w:val="Normal"/>
    <w:pPr>
      <w:spacing w:before="0"/>
      <w:ind w:left="274" w:hanging="274"/>
      <w:jc w:val="both"/>
    </w:pPr>
    <w:rPr>
      <w:b/>
      <w:bCs/>
      <w:lang w:val="en-AU"/>
    </w:rPr>
  </w:style>
  <w:style w:type="paragraph" w:customStyle="1" w:styleId="h1para">
    <w:name w:val="h1para"/>
    <w:basedOn w:val="Normal"/>
    <w:pPr>
      <w:spacing w:before="0"/>
      <w:ind w:left="450"/>
      <w:jc w:val="both"/>
    </w:pPr>
    <w:rPr>
      <w:lang w:val="en-AU"/>
    </w:rPr>
  </w:style>
  <w:style w:type="paragraph" w:customStyle="1" w:styleId="h2level">
    <w:name w:val="h2level"/>
    <w:basedOn w:val="Normal"/>
    <w:pPr>
      <w:spacing w:before="0"/>
      <w:ind w:left="1170"/>
      <w:jc w:val="both"/>
    </w:pPr>
    <w:rPr>
      <w:lang w:val="en-AU"/>
    </w:rPr>
  </w:style>
  <w:style w:type="paragraph" w:customStyle="1" w:styleId="Titlechklst">
    <w:name w:val="Title_chklst"/>
    <w:basedOn w:val="Normal"/>
    <w:pPr>
      <w:spacing w:before="0"/>
      <w:ind w:left="0"/>
      <w:jc w:val="center"/>
    </w:pPr>
    <w:rPr>
      <w:b/>
      <w:bCs/>
      <w:caps/>
      <w:lang w:val="en-AU"/>
    </w:rPr>
  </w:style>
  <w:style w:type="paragraph" w:customStyle="1" w:styleId="CHAPTER">
    <w:name w:val="CHAPTER"/>
    <w:basedOn w:val="Normal"/>
    <w:pPr>
      <w:spacing w:before="0"/>
      <w:ind w:left="360" w:hanging="360"/>
      <w:jc w:val="center"/>
    </w:pPr>
    <w:rPr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pPr>
      <w:jc w:val="left"/>
    </w:pPr>
    <w:rPr>
      <w:caps/>
      <w:sz w:val="28"/>
      <w:szCs w:val="28"/>
    </w:rPr>
  </w:style>
  <w:style w:type="paragraph" w:customStyle="1" w:styleId="Para">
    <w:name w:val="Para"/>
    <w:basedOn w:val="Normal"/>
    <w:pPr>
      <w:spacing w:before="0"/>
      <w:ind w:left="432"/>
      <w:jc w:val="both"/>
    </w:pPr>
    <w:rPr>
      <w:lang w:val="en-AU"/>
    </w:rPr>
  </w:style>
  <w:style w:type="paragraph" w:customStyle="1" w:styleId="Level4">
    <w:name w:val="Level_4"/>
    <w:basedOn w:val="Normal"/>
    <w:pPr>
      <w:spacing w:before="0"/>
      <w:ind w:left="1080"/>
      <w:jc w:val="both"/>
    </w:pPr>
    <w:rPr>
      <w:lang w:val="en-AU"/>
    </w:rPr>
  </w:style>
  <w:style w:type="paragraph" w:customStyle="1" w:styleId="Level1">
    <w:name w:val="Level_1"/>
    <w:basedOn w:val="Normal"/>
    <w:pPr>
      <w:spacing w:before="0"/>
      <w:ind w:left="0"/>
      <w:jc w:val="both"/>
    </w:pPr>
    <w:rPr>
      <w:b/>
      <w:bCs/>
      <w:lang w:val="en-AU"/>
    </w:rPr>
  </w:style>
  <w:style w:type="paragraph" w:customStyle="1" w:styleId="Level3">
    <w:name w:val="Level_3"/>
    <w:basedOn w:val="Level1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pPr>
      <w:ind w:left="432"/>
    </w:pPr>
  </w:style>
  <w:style w:type="paragraph" w:customStyle="1" w:styleId="Level5">
    <w:name w:val="Level_5"/>
    <w:basedOn w:val="Normal"/>
    <w:pPr>
      <w:spacing w:before="0"/>
      <w:ind w:left="1440"/>
      <w:jc w:val="both"/>
    </w:pPr>
    <w:rPr>
      <w:lang w:val="en-AU"/>
    </w:rPr>
  </w:style>
  <w:style w:type="paragraph" w:customStyle="1" w:styleId="level6">
    <w:name w:val="level_6"/>
    <w:basedOn w:val="Normal"/>
    <w:pPr>
      <w:spacing w:before="0"/>
      <w:ind w:left="1800"/>
      <w:jc w:val="both"/>
    </w:pPr>
    <w:rPr>
      <w:lang w:val="en-AU"/>
    </w:rPr>
  </w:style>
  <w:style w:type="paragraph" w:customStyle="1" w:styleId="Appendix">
    <w:name w:val="Appendix"/>
    <w:basedOn w:val="Normal"/>
    <w:pPr>
      <w:spacing w:before="0"/>
      <w:ind w:left="0"/>
      <w:jc w:val="both"/>
    </w:pPr>
    <w:rPr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pPr>
      <w:spacing w:before="0"/>
      <w:ind w:left="0"/>
      <w:jc w:val="both"/>
    </w:pPr>
    <w:rPr>
      <w:b/>
      <w:bCs/>
      <w:caps/>
      <w:lang w:val="en-AU"/>
    </w:rPr>
  </w:style>
  <w:style w:type="paragraph" w:styleId="FootnoteText">
    <w:name w:val="footnote text"/>
    <w:basedOn w:val="Normal"/>
    <w:semiHidden/>
    <w:pPr>
      <w:spacing w:before="0"/>
      <w:ind w:left="0"/>
    </w:pPr>
  </w:style>
  <w:style w:type="paragraph" w:customStyle="1" w:styleId="Standaard">
    <w:name w:val="Standaard"/>
    <w:rPr>
      <w:rFonts w:ascii="CG Times" w:hAnsi="CG Times"/>
      <w:sz w:val="24"/>
      <w:szCs w:val="24"/>
      <w:lang w:val="en-GB"/>
    </w:rPr>
  </w:style>
  <w:style w:type="paragraph" w:styleId="CommentText">
    <w:name w:val="annotation text"/>
    <w:basedOn w:val="Normal"/>
    <w:semiHidden/>
    <w:pPr>
      <w:spacing w:before="0"/>
      <w:ind w:left="0"/>
    </w:pPr>
    <w:rPr>
      <w:lang w:val="en-GB"/>
    </w:rPr>
  </w:style>
  <w:style w:type="paragraph" w:styleId="BodyTextIndent">
    <w:name w:val="Body Text Indent"/>
    <w:basedOn w:val="Normal"/>
    <w:pPr>
      <w:spacing w:before="0"/>
      <w:ind w:left="0"/>
      <w:jc w:val="both"/>
    </w:pPr>
    <w:rPr>
      <w:sz w:val="24"/>
      <w:szCs w:val="24"/>
      <w:lang w:val="en-AU"/>
    </w:rPr>
  </w:style>
  <w:style w:type="paragraph" w:customStyle="1" w:styleId="Starbullet">
    <w:name w:val="Starbullet"/>
    <w:basedOn w:val="Normal"/>
    <w:pPr>
      <w:spacing w:before="0" w:after="240"/>
      <w:ind w:left="360" w:hanging="360"/>
      <w:jc w:val="both"/>
    </w:pPr>
    <w:rPr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pPr>
      <w:spacing w:before="240"/>
      <w:ind w:left="0"/>
      <w:jc w:val="both"/>
    </w:pPr>
    <w:rPr>
      <w:color w:val="000000"/>
      <w:sz w:val="24"/>
      <w:szCs w:val="24"/>
      <w:lang w:val="en-GB"/>
    </w:rPr>
  </w:style>
  <w:style w:type="paragraph" w:styleId="Caption">
    <w:name w:val="caption"/>
    <w:basedOn w:val="Normal"/>
    <w:next w:val="Normal"/>
    <w:qFormat/>
    <w:pPr>
      <w:spacing w:before="0"/>
      <w:ind w:left="0"/>
      <w:jc w:val="center"/>
    </w:pPr>
    <w:rPr>
      <w:color w:val="000000"/>
      <w:sz w:val="24"/>
      <w:szCs w:val="24"/>
      <w:lang w:val="en-GB"/>
    </w:rPr>
  </w:style>
  <w:style w:type="paragraph" w:customStyle="1" w:styleId="table">
    <w:name w:val="table"/>
    <w:basedOn w:val="Normal"/>
    <w:pPr>
      <w:spacing w:after="120"/>
      <w:ind w:left="0"/>
    </w:pPr>
    <w:rPr>
      <w:color w:val="000000"/>
      <w:sz w:val="24"/>
      <w:szCs w:val="24"/>
      <w:lang w:val="en-GB"/>
    </w:rPr>
  </w:style>
  <w:style w:type="character" w:styleId="FootnoteReference">
    <w:name w:val="footnote reference"/>
    <w:semiHidden/>
    <w:rPr>
      <w:vertAlign w:val="superscript"/>
    </w:rPr>
  </w:style>
  <w:style w:type="paragraph" w:customStyle="1" w:styleId="Bullet">
    <w:name w:val="Bullet"/>
    <w:basedOn w:val="Normal"/>
    <w:pPr>
      <w:tabs>
        <w:tab w:val="left" w:pos="-720"/>
        <w:tab w:val="left" w:pos="0"/>
      </w:tabs>
      <w:spacing w:before="40" w:after="80"/>
      <w:ind w:left="1440" w:hanging="720"/>
      <w:jc w:val="both"/>
    </w:pPr>
    <w:rPr>
      <w:sz w:val="24"/>
      <w:szCs w:val="24"/>
      <w:lang w:val="en-AU"/>
    </w:rPr>
  </w:style>
  <w:style w:type="paragraph" w:customStyle="1" w:styleId="screentable">
    <w:name w:val="screen table"/>
    <w:pPr>
      <w:widowControl w:val="0"/>
    </w:pPr>
  </w:style>
  <w:style w:type="paragraph" w:styleId="BodyText3">
    <w:name w:val="Body Text 3"/>
    <w:basedOn w:val="Normal"/>
    <w:pPr>
      <w:spacing w:before="0"/>
      <w:ind w:left="0"/>
    </w:pPr>
    <w:rPr>
      <w:b/>
      <w:bCs/>
      <w:i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pPr>
      <w:spacing w:before="0"/>
      <w:ind w:left="0"/>
    </w:pPr>
    <w:rPr>
      <w:i/>
      <w:iCs/>
      <w:lang w:val="en-GB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DiffListing">
    <w:name w:val="Diff Listing"/>
    <w:basedOn w:val="Normal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  <w:ind w:left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pPr>
      <w:spacing w:before="0"/>
      <w:ind w:left="0"/>
    </w:pPr>
    <w:rPr>
      <w:rFonts w:ascii="Courier New" w:hAnsi="Courier New" w:cs="Courier New"/>
    </w:rPr>
  </w:style>
  <w:style w:type="paragraph" w:styleId="DocumentMap">
    <w:name w:val="Document Map"/>
    <w:basedOn w:val="Normal"/>
    <w:semiHidden/>
    <w:pPr>
      <w:shd w:val="clear" w:color="auto" w:fill="000080"/>
      <w:spacing w:before="0"/>
      <w:ind w:left="0"/>
      <w:jc w:val="both"/>
    </w:pPr>
    <w:rPr>
      <w:rFonts w:cs="Tahoma"/>
      <w:lang w:val="en-AU"/>
    </w:rPr>
  </w:style>
  <w:style w:type="paragraph" w:customStyle="1" w:styleId="Listing">
    <w:name w:val="Listing"/>
    <w:basedOn w:val="Normal"/>
    <w:pPr>
      <w:spacing w:before="0"/>
      <w:ind w:left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pPr>
      <w:spacing w:before="0"/>
    </w:pPr>
    <w:rPr>
      <w:rFonts w:ascii=".VnTime" w:hAnsi=".VnTime"/>
    </w:rPr>
  </w:style>
  <w:style w:type="paragraph" w:customStyle="1" w:styleId="NormalCaption">
    <w:name w:val="NormalCaption"/>
    <w:basedOn w:val="Normal"/>
    <w:pPr>
      <w:widowControl w:val="0"/>
      <w:spacing w:after="120"/>
      <w:ind w:left="709"/>
    </w:pPr>
    <w:rPr>
      <w:b/>
      <w:bCs/>
    </w:rPr>
  </w:style>
  <w:style w:type="paragraph" w:customStyle="1" w:styleId="NormalIndent0">
    <w:name w:val="NormalIndent"/>
    <w:basedOn w:val="Normal"/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pPr>
      <w:keepNext/>
      <w:widowControl w:val="0"/>
      <w:tabs>
        <w:tab w:val="left" w:pos="36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pPr>
      <w:keepNext/>
      <w:widowControl w:val="0"/>
      <w:tabs>
        <w:tab w:val="left" w:pos="72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ormalText">
    <w:name w:val="NormalText"/>
    <w:basedOn w:val="Normal"/>
    <w:pPr>
      <w:widowControl w:val="0"/>
      <w:jc w:val="both"/>
    </w:pPr>
  </w:style>
  <w:style w:type="paragraph" w:customStyle="1" w:styleId="H5">
    <w:name w:val="H5"/>
    <w:basedOn w:val="NormalIndent"/>
    <w:next w:val="Normal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2">
    <w:name w:val="Normal 2"/>
    <w:basedOn w:val="Normal"/>
    <w:pPr>
      <w:widowControl w:val="0"/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widowControl w:val="0"/>
      <w:tabs>
        <w:tab w:val="left" w:pos="8820"/>
      </w:tabs>
      <w:spacing w:before="0"/>
      <w:ind w:right="22"/>
      <w:jc w:val="both"/>
    </w:pPr>
    <w:rPr>
      <w:rFonts w:ascii=".VnTime" w:hAnsi=".VnTime"/>
    </w:rPr>
  </w:style>
  <w:style w:type="character" w:styleId="CommentReference">
    <w:name w:val="annotation reference"/>
    <w:semiHidden/>
    <w:rPr>
      <w:sz w:val="16"/>
      <w:szCs w:val="16"/>
    </w:rPr>
  </w:style>
  <w:style w:type="paragraph" w:customStyle="1" w:styleId="Content">
    <w:name w:val="Content"/>
    <w:basedOn w:val="Normal"/>
    <w:pPr>
      <w:ind w:left="709" w:firstLine="720"/>
      <w:jc w:val="both"/>
    </w:pPr>
    <w:rPr>
      <w:rFonts w:ascii=".VnTime" w:hAnsi=".VnTime"/>
      <w:sz w:val="24"/>
      <w:szCs w:val="24"/>
    </w:rPr>
  </w:style>
  <w:style w:type="paragraph" w:customStyle="1" w:styleId="TableCaption">
    <w:name w:val="TableCaption"/>
    <w:basedOn w:val="NormalIndent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qFormat/>
    <w:rPr>
      <w:b/>
      <w:bCs/>
    </w:rPr>
  </w:style>
  <w:style w:type="paragraph" w:customStyle="1" w:styleId="TableTitle">
    <w:name w:val="Table Title"/>
    <w:basedOn w:val="NormalIndent"/>
    <w:autoRedefine/>
    <w:pPr>
      <w:keepNext/>
      <w:widowControl w:val="0"/>
      <w:numPr>
        <w:numId w:val="6"/>
      </w:numPr>
      <w:tabs>
        <w:tab w:val="clear" w:pos="702"/>
      </w:tabs>
      <w:spacing w:line="240" w:lineRule="auto"/>
      <w:ind w:left="0" w:right="29"/>
      <w:jc w:val="right"/>
    </w:pPr>
    <w:rPr>
      <w:rFonts w:ascii=".VnTime" w:hAnsi=".VnTime"/>
    </w:rPr>
  </w:style>
  <w:style w:type="paragraph" w:styleId="Index1">
    <w:name w:val="index 1"/>
    <w:basedOn w:val="Normal"/>
    <w:next w:val="Normal"/>
    <w:autoRedefine/>
    <w:semiHidden/>
    <w:pPr>
      <w:tabs>
        <w:tab w:val="left" w:pos="702"/>
        <w:tab w:val="left" w:pos="1080"/>
      </w:tabs>
      <w:spacing w:line="288" w:lineRule="auto"/>
      <w:ind w:left="-18"/>
      <w:jc w:val="both"/>
    </w:pPr>
    <w:rPr>
      <w:rFonts w:ascii=".VnTime" w:hAnsi=".VnTime"/>
      <w:i/>
      <w:iCs/>
    </w:rPr>
  </w:style>
  <w:style w:type="paragraph" w:customStyle="1" w:styleId="InfoBlue">
    <w:name w:val="InfoBlue"/>
    <w:basedOn w:val="Normal"/>
    <w:next w:val="BodyText"/>
    <w:autoRedefine/>
    <w:pPr>
      <w:widowControl w:val="0"/>
      <w:spacing w:before="0" w:after="120" w:line="240" w:lineRule="atLeast"/>
      <w:ind w:left="540"/>
    </w:pPr>
    <w:rPr>
      <w:rFonts w:cs="Tahoma"/>
      <w:i/>
      <w:color w:val="0000FF"/>
    </w:rPr>
  </w:style>
  <w:style w:type="paragraph" w:customStyle="1" w:styleId="HeadingBig">
    <w:name w:val="Heading Big"/>
    <w:basedOn w:val="NormalTB"/>
    <w:autoRedefine/>
    <w:rsid w:val="0050513B"/>
    <w:pPr>
      <w:widowControl w:val="0"/>
      <w:spacing w:before="120"/>
    </w:pPr>
    <w:rPr>
      <w:rFonts w:ascii="Swis721 BlkEx BT" w:hAnsi="Swis721 BlkEx BT"/>
      <w:b/>
      <w:snapToGrid w:val="0"/>
      <w:color w:val="6E2500"/>
      <w:sz w:val="40"/>
      <w:szCs w:val="40"/>
      <w:lang w:val="en-US"/>
    </w:rPr>
  </w:style>
  <w:style w:type="paragraph" w:customStyle="1" w:styleId="HeadingLv1">
    <w:name w:val="Heading Lv1"/>
    <w:basedOn w:val="Normal"/>
    <w:autoRedefine/>
    <w:pPr>
      <w:widowControl w:val="0"/>
      <w:ind w:left="0"/>
      <w:jc w:val="center"/>
    </w:pPr>
    <w:rPr>
      <w:rFonts w:cs="Tahoma"/>
      <w:b/>
      <w:snapToGrid w:val="0"/>
      <w:color w:val="6E2500"/>
    </w:rPr>
  </w:style>
  <w:style w:type="paragraph" w:customStyle="1" w:styleId="NormalT">
    <w:name w:val="NormalT"/>
    <w:basedOn w:val="Normal"/>
  </w:style>
  <w:style w:type="paragraph" w:customStyle="1" w:styleId="TableContents">
    <w:name w:val="Table Contents"/>
    <w:basedOn w:val="Normal"/>
    <w:rsid w:val="00B62447"/>
    <w:pPr>
      <w:widowControl w:val="0"/>
      <w:suppressLineNumbers/>
      <w:suppressAutoHyphens/>
      <w:snapToGrid w:val="0"/>
      <w:spacing w:before="0"/>
      <w:ind w:left="144"/>
    </w:pPr>
    <w:rPr>
      <w:rFonts w:ascii="Arial" w:hAnsi="Arial"/>
      <w:lang w:eastAsia="ar-SA"/>
    </w:rPr>
  </w:style>
  <w:style w:type="numbering" w:styleId="111111">
    <w:name w:val="Outline List 2"/>
    <w:basedOn w:val="NoList"/>
    <w:rsid w:val="00B62447"/>
    <w:pPr>
      <w:numPr>
        <w:numId w:val="9"/>
      </w:numPr>
    </w:pPr>
  </w:style>
  <w:style w:type="character" w:customStyle="1" w:styleId="fontstyle01">
    <w:name w:val="fontstyle01"/>
    <w:basedOn w:val="DefaultParagraphFont"/>
    <w:rsid w:val="00131119"/>
    <w:rPr>
      <w:rFonts w:ascii="Cambria" w:hAnsi="Cambria" w:hint="default"/>
      <w:b/>
      <w:bCs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553C30"/>
    <w:pPr>
      <w:spacing w:before="0" w:after="0"/>
      <w:ind w:left="0"/>
      <w:contextualSpacing/>
    </w:pPr>
    <w:rPr>
      <w:color w:val="000000"/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F14505"/>
    <w:pPr>
      <w:keepLines/>
      <w:pageBreakBefore w:val="0"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snapToGrid/>
      <w:color w:val="2E74B5" w:themeColor="accent1" w:themeShade="BF"/>
      <w:kern w:val="0"/>
      <w:sz w:val="32"/>
      <w:szCs w:val="32"/>
    </w:rPr>
  </w:style>
  <w:style w:type="table" w:styleId="TableGrid">
    <w:name w:val="Table Grid"/>
    <w:basedOn w:val="TableNormal"/>
    <w:uiPriority w:val="39"/>
    <w:rsid w:val="00286AB9"/>
    <w:rPr>
      <w:rFonts w:asciiTheme="minorHAnsi" w:eastAsiaTheme="minorEastAsia" w:hAnsiTheme="minorHAnsi" w:cstheme="minorBid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l2 Char,H2 Char"/>
    <w:basedOn w:val="DefaultParagraphFont"/>
    <w:link w:val="Heading2"/>
    <w:rsid w:val="00286AB9"/>
    <w:rPr>
      <w:rFonts w:ascii="Verdana" w:hAnsi="Verdana" w:cs="Tahoma"/>
      <w:b/>
      <w:i/>
      <w:iCs/>
      <w:snapToGrid w:val="0"/>
      <w:color w:val="003400"/>
      <w:sz w:val="28"/>
      <w:szCs w:val="28"/>
      <w:lang w:val="vi-VN"/>
    </w:rPr>
  </w:style>
  <w:style w:type="table" w:customStyle="1" w:styleId="TableGrid1">
    <w:name w:val="Table Grid1"/>
    <w:basedOn w:val="TableNormal"/>
    <w:next w:val="TableGrid"/>
    <w:uiPriority w:val="39"/>
    <w:rsid w:val="009C2A86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C2A86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C2A86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201EC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123B20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80B8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F80B8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F80B8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39"/>
    <w:rsid w:val="004856FE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39"/>
    <w:rsid w:val="008B7243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leNormal"/>
    <w:next w:val="TableGrid"/>
    <w:uiPriority w:val="39"/>
    <w:rsid w:val="008B7243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leNormal"/>
    <w:next w:val="TableGrid"/>
    <w:uiPriority w:val="39"/>
    <w:rsid w:val="00802122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leNormal"/>
    <w:next w:val="TableGrid"/>
    <w:uiPriority w:val="39"/>
    <w:rsid w:val="00142195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leNormal"/>
    <w:next w:val="TableGrid"/>
    <w:uiPriority w:val="39"/>
    <w:rsid w:val="00142195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E25E6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">
    <w:name w:val="Table Grid22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3">
    <w:name w:val="Table Grid23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4">
    <w:name w:val="Table Grid24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5">
    <w:name w:val="Table Grid25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6">
    <w:name w:val="Table Grid26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7">
    <w:name w:val="Table Grid27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8">
    <w:name w:val="Table Grid28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9">
    <w:name w:val="Table Grid29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0">
    <w:name w:val="Table Grid30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2">
    <w:name w:val="Table Grid32"/>
    <w:basedOn w:val="TableNormal"/>
    <w:next w:val="TableGrid"/>
    <w:uiPriority w:val="39"/>
    <w:rsid w:val="00CA0558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3">
    <w:name w:val="Table Grid33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4">
    <w:name w:val="Table Grid34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5">
    <w:name w:val="Table Grid35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6">
    <w:name w:val="Table Grid36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7">
    <w:name w:val="Table Grid37"/>
    <w:basedOn w:val="TableNormal"/>
    <w:next w:val="TableGrid"/>
    <w:uiPriority w:val="39"/>
    <w:rsid w:val="00263F7C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8">
    <w:name w:val="Table Grid38"/>
    <w:basedOn w:val="TableNormal"/>
    <w:next w:val="TableGrid"/>
    <w:uiPriority w:val="39"/>
    <w:rsid w:val="00E82989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9">
    <w:name w:val="Table Grid39"/>
    <w:basedOn w:val="TableNormal"/>
    <w:next w:val="TableGrid"/>
    <w:uiPriority w:val="39"/>
    <w:rsid w:val="00A51B44"/>
    <w:rPr>
      <w:rFonts w:ascii="Calibri" w:eastAsia="Yu Mincho" w:hAnsi="Calibr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raining\FU\I2SE\Materials\Templates\Reqs\Template_SR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2D785-F181-4447-ABE2-792152809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Template_SRS.dot</Template>
  <TotalTime>161</TotalTime>
  <Pages>99</Pages>
  <Words>10900</Words>
  <Characters>62134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Template_SRS</vt:lpstr>
    </vt:vector>
  </TitlesOfParts>
  <Manager>Nguyen Thanh Nam</Manager>
  <Company>FPTSoft</Company>
  <LinksUpToDate>false</LinksUpToDate>
  <CharactersWithSpaces>72889</CharactersWithSpaces>
  <SharedDoc>false</SharedDoc>
  <HLinks>
    <vt:vector size="150" baseType="variant"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_Toc374529947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_Toc374529946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_Toc374529945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_Toc374529944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_Toc374529943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_Toc374529942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_Toc374529941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_Toc374529940</vt:lpwstr>
      </vt:variant>
      <vt:variant>
        <vt:i4>2031676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_Toc374529939</vt:lpwstr>
      </vt:variant>
      <vt:variant>
        <vt:i4>2031676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_Toc374529938</vt:lpwstr>
      </vt:variant>
      <vt:variant>
        <vt:i4>2031676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_Toc374529937</vt:lpwstr>
      </vt:variant>
      <vt:variant>
        <vt:i4>2031676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_Toc374529936</vt:lpwstr>
      </vt:variant>
      <vt:variant>
        <vt:i4>2031676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_Toc374529935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_Toc374529934</vt:lpwstr>
      </vt:variant>
      <vt:variant>
        <vt:i4>2031676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_Toc374529933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_Toc374529932</vt:lpwstr>
      </vt:variant>
      <vt:variant>
        <vt:i4>2031676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_Toc374529931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_Toc374529930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_Toc374529929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_Toc374529928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_Toc374529927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_Toc374529926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_Toc374529925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_Toc374529924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_Toc374529923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Template_SRS</dc:title>
  <dc:subject>1/1</dc:subject>
  <dc:creator>Author</dc:creator>
  <cp:keywords/>
  <dc:description>CMM-4 Project</dc:description>
  <cp:lastModifiedBy>vinh le</cp:lastModifiedBy>
  <cp:revision>121</cp:revision>
  <cp:lastPrinted>1899-12-31T17:00:00Z</cp:lastPrinted>
  <dcterms:created xsi:type="dcterms:W3CDTF">2021-07-13T15:05:00Z</dcterms:created>
  <dcterms:modified xsi:type="dcterms:W3CDTF">2021-07-14T08:39:00Z</dcterms:modified>
  <cp:category>Template</cp:category>
</cp:coreProperties>
</file>